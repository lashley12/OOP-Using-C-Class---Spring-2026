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267D0EBC" w:rsidR="00272DDC" w:rsidRPr="006E6826" w:rsidRDefault="00841FAC" w:rsidP="007F5540">
            <w:pPr>
              <w:keepNext/>
              <w:keepLines/>
            </w:pPr>
            <w:r>
              <w:t>January 11,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6DDE7B78" w:rsidR="00D76BB4" w:rsidRDefault="00797B00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Screenshots of File Explorer: </w:t>
      </w:r>
    </w:p>
    <w:p w14:paraId="19F0D00C" w14:textId="0AB9F308" w:rsidR="00D76BB4" w:rsidRDefault="00015F43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15F43">
        <w:drawing>
          <wp:inline distT="0" distB="0" distL="0" distR="0" wp14:anchorId="1AAD375A" wp14:editId="18322B96">
            <wp:extent cx="6309360" cy="1777365"/>
            <wp:effectExtent l="0" t="0" r="0" b="0"/>
            <wp:docPr id="18096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7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2977" w14:textId="201010B0" w:rsidR="00015F43" w:rsidRDefault="00015F43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15F43">
        <w:drawing>
          <wp:inline distT="0" distB="0" distL="0" distR="0" wp14:anchorId="235CF2ED" wp14:editId="58186FC5">
            <wp:extent cx="6309360" cy="2581910"/>
            <wp:effectExtent l="0" t="0" r="0" b="8890"/>
            <wp:docPr id="104576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1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9D0E" w14:textId="6C68C6A7" w:rsidR="002C0DF1" w:rsidRDefault="002C0DF1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2C0DF1">
        <w:drawing>
          <wp:inline distT="0" distB="0" distL="0" distR="0" wp14:anchorId="0A99EB22" wp14:editId="0EFC48FD">
            <wp:extent cx="6309360" cy="1553845"/>
            <wp:effectExtent l="0" t="0" r="0" b="8255"/>
            <wp:docPr id="111978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87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04DA" w14:textId="79A8370B" w:rsidR="002C0DF1" w:rsidRDefault="002C0DF1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2C0DF1">
        <w:lastRenderedPageBreak/>
        <w:drawing>
          <wp:inline distT="0" distB="0" distL="0" distR="0" wp14:anchorId="45549416" wp14:editId="38D8E898">
            <wp:extent cx="6309360" cy="2573655"/>
            <wp:effectExtent l="0" t="0" r="0" b="0"/>
            <wp:docPr id="85518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83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C6CE" w14:textId="77777777" w:rsidR="001B48AC" w:rsidRDefault="001B48A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3587E0D" w14:textId="18A1FCC6" w:rsidR="001B48AC" w:rsidRDefault="001B48AC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1B48AC">
        <w:t>Screenshot Form Designer View</w:t>
      </w:r>
      <w:r w:rsidR="00797B00">
        <w:t xml:space="preserve">: </w:t>
      </w:r>
    </w:p>
    <w:p w14:paraId="3423ED62" w14:textId="6B35A2C7" w:rsidR="001B48AC" w:rsidRDefault="00203A23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655E8AC9" wp14:editId="545C1244">
            <wp:extent cx="6305550" cy="2400300"/>
            <wp:effectExtent l="0" t="0" r="0" b="0"/>
            <wp:docPr id="865978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C829" w14:textId="77777777" w:rsidR="001B48AC" w:rsidRDefault="001B48A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A4BC0C4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F73F3EA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C082576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CD7F56E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CB72C9D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A90BC6D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15E292C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49712E8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EF530B5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B8EB282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FF95D27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0AAF6E5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520B5FF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7723177" w14:textId="77777777" w:rsidR="000C7147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1E02461" w14:textId="77777777" w:rsidR="00533CCC" w:rsidRDefault="00533C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5CEDA39" w14:textId="77777777" w:rsidR="00533CCC" w:rsidRDefault="00533C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6EA1AC6" w14:textId="77777777" w:rsidR="00533CCC" w:rsidRDefault="00533C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1C80996" w14:textId="3B967A99" w:rsidR="001B48AC" w:rsidRDefault="000C7147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C7147">
        <w:lastRenderedPageBreak/>
        <w:t>Screenshot</w:t>
      </w:r>
      <w:r w:rsidR="00797B00">
        <w:t xml:space="preserve"> </w:t>
      </w:r>
      <w:r w:rsidRPr="000C7147">
        <w:t>Code View</w:t>
      </w:r>
      <w:r w:rsidR="00797B00">
        <w:t>:</w:t>
      </w:r>
    </w:p>
    <w:p w14:paraId="17DF0547" w14:textId="53BA113C" w:rsidR="000C7147" w:rsidRDefault="00CF270F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301DC659" wp14:editId="14A331CC">
            <wp:extent cx="6296025" cy="2428875"/>
            <wp:effectExtent l="0" t="0" r="9525" b="9525"/>
            <wp:docPr id="782836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A36A1" w14:textId="77777777" w:rsidR="001219D2" w:rsidRDefault="001219D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E7286C1" w14:textId="0E25440C" w:rsidR="001219D2" w:rsidRDefault="001219D2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Last Screenshot:</w:t>
      </w:r>
    </w:p>
    <w:p w14:paraId="27453575" w14:textId="2A6413CA" w:rsidR="001219D2" w:rsidRPr="00D81515" w:rsidRDefault="00B2430E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B2430E">
        <w:drawing>
          <wp:inline distT="0" distB="0" distL="0" distR="0" wp14:anchorId="5C57F1B1" wp14:editId="34DFEDD1">
            <wp:extent cx="2838846" cy="3753374"/>
            <wp:effectExtent l="0" t="0" r="0" b="0"/>
            <wp:docPr id="132858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80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9D2" w:rsidRPr="00D81515" w:rsidSect="00F3639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27E72" w14:textId="77777777" w:rsidR="00BA4951" w:rsidRDefault="00BA4951">
      <w:r>
        <w:separator/>
      </w:r>
    </w:p>
  </w:endnote>
  <w:endnote w:type="continuationSeparator" w:id="0">
    <w:p w14:paraId="391B2086" w14:textId="77777777" w:rsidR="00BA4951" w:rsidRDefault="00BA4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239DC" w14:textId="77777777" w:rsidR="00BA4951" w:rsidRDefault="00BA4951">
      <w:r>
        <w:separator/>
      </w:r>
    </w:p>
  </w:footnote>
  <w:footnote w:type="continuationSeparator" w:id="0">
    <w:p w14:paraId="7F2D5E62" w14:textId="77777777" w:rsidR="00BA4951" w:rsidRDefault="00BA4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15F43"/>
    <w:rsid w:val="000234D2"/>
    <w:rsid w:val="00062362"/>
    <w:rsid w:val="00070419"/>
    <w:rsid w:val="00083BFE"/>
    <w:rsid w:val="000A0C86"/>
    <w:rsid w:val="000A14BA"/>
    <w:rsid w:val="000C7147"/>
    <w:rsid w:val="000D364E"/>
    <w:rsid w:val="000E236D"/>
    <w:rsid w:val="000E24E9"/>
    <w:rsid w:val="000E72D1"/>
    <w:rsid w:val="000F48A9"/>
    <w:rsid w:val="000F6B06"/>
    <w:rsid w:val="0011351B"/>
    <w:rsid w:val="001212C7"/>
    <w:rsid w:val="001219D2"/>
    <w:rsid w:val="00132B06"/>
    <w:rsid w:val="00136515"/>
    <w:rsid w:val="00156EB9"/>
    <w:rsid w:val="001637B6"/>
    <w:rsid w:val="001B48AC"/>
    <w:rsid w:val="001C1BB2"/>
    <w:rsid w:val="001D2378"/>
    <w:rsid w:val="001E7D64"/>
    <w:rsid w:val="001F7408"/>
    <w:rsid w:val="00203A23"/>
    <w:rsid w:val="00263D8E"/>
    <w:rsid w:val="00267904"/>
    <w:rsid w:val="00272DDC"/>
    <w:rsid w:val="00290966"/>
    <w:rsid w:val="00290B40"/>
    <w:rsid w:val="002A0E97"/>
    <w:rsid w:val="002A7C5E"/>
    <w:rsid w:val="002C0DF1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1063F"/>
    <w:rsid w:val="005304CC"/>
    <w:rsid w:val="00533C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97B00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1FAC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5EA"/>
    <w:rsid w:val="0098061D"/>
    <w:rsid w:val="0098270C"/>
    <w:rsid w:val="009878A7"/>
    <w:rsid w:val="00992B5E"/>
    <w:rsid w:val="009A435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2430E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F270F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3</Pages>
  <Words>44</Words>
  <Characters>310</Characters>
  <Application>Microsoft Office Word</Application>
  <DocSecurity>0</DocSecurity>
  <Lines>28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331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2026-01-05T16:59:00Z</dcterms:created>
  <dcterms:modified xsi:type="dcterms:W3CDTF">2026-01-05T17:24:00Z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