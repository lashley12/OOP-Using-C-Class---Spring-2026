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3818E329" w:rsidR="00272DDC" w:rsidRPr="006E6826" w:rsidRDefault="00841FAC" w:rsidP="007F5540">
            <w:pPr>
              <w:keepNext/>
              <w:keepLines/>
            </w:pPr>
            <w:r>
              <w:t>January 1</w:t>
            </w:r>
            <w:r w:rsidR="00970E19">
              <w:t>8</w:t>
            </w:r>
            <w:r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267F545" w14:textId="793938F2" w:rsidR="0066735E" w:rsidRDefault="00970E19" w:rsidP="0066735E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Week 2 – Programming Lab</w:t>
      </w:r>
    </w:p>
    <w:p w14:paraId="7F87E5C0" w14:textId="77777777" w:rsidR="0066735E" w:rsidRDefault="0066735E" w:rsidP="0066735E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7B2979F0" w14:textId="76702542" w:rsidR="0066735E" w:rsidRDefault="0066735E" w:rsidP="0066735E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3 screenshots of the build in progress: </w:t>
      </w:r>
      <w:r>
        <w:br/>
      </w:r>
      <w:r w:rsidR="007770BD">
        <w:rPr>
          <w:noProof/>
        </w:rPr>
        <w:drawing>
          <wp:inline distT="0" distB="0" distL="0" distR="0" wp14:anchorId="60E26E97" wp14:editId="30DCA3A4">
            <wp:extent cx="4963885" cy="3304095"/>
            <wp:effectExtent l="0" t="0" r="8255" b="0"/>
            <wp:docPr id="22421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134" cy="330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AE93" w14:textId="54DAC21E" w:rsidR="007770BD" w:rsidRDefault="007770BD" w:rsidP="0066735E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0FED6645" wp14:editId="6F8DE023">
            <wp:extent cx="4742822" cy="2942578"/>
            <wp:effectExtent l="0" t="0" r="635" b="0"/>
            <wp:docPr id="454103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247" cy="295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B530" w14:textId="77777777" w:rsidR="007770BD" w:rsidRDefault="007770BD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C8868E3" w14:textId="004F0C42" w:rsidR="007770BD" w:rsidRDefault="007770BD" w:rsidP="0066735E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11FC0A20" wp14:editId="6924923F">
            <wp:extent cx="5515921" cy="2682910"/>
            <wp:effectExtent l="0" t="0" r="8890" b="3175"/>
            <wp:docPr id="307833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36" cy="268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A676" w14:textId="77777777" w:rsidR="006F7B95" w:rsidRDefault="006F7B95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1692818D" w14:textId="77777777" w:rsidR="00F86EE2" w:rsidRDefault="00F86EE2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1E1112FC" w14:textId="77777777" w:rsidR="00F86EE2" w:rsidRDefault="00F86EE2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2D2CA55" w14:textId="77777777" w:rsidR="00F86EE2" w:rsidRDefault="00F86EE2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BA9B477" w14:textId="77777777" w:rsidR="00F86EE2" w:rsidRDefault="00F86EE2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4571C75D" w14:textId="77777777" w:rsidR="00F86EE2" w:rsidRDefault="00F86EE2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D41D9E6" w14:textId="5F045D07" w:rsidR="006F7B95" w:rsidRDefault="006F7B95" w:rsidP="0066735E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3 Screenshots of the properties as I was going: </w:t>
      </w:r>
      <w:r>
        <w:br/>
      </w:r>
      <w:r>
        <w:rPr>
          <w:noProof/>
        </w:rPr>
        <w:drawing>
          <wp:inline distT="0" distB="0" distL="0" distR="0" wp14:anchorId="3DCBBCF4" wp14:editId="1AE7404F">
            <wp:extent cx="6310630" cy="4742815"/>
            <wp:effectExtent l="0" t="0" r="0" b="635"/>
            <wp:docPr id="17328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A748" w14:textId="513300D9" w:rsidR="006F7B95" w:rsidRDefault="006F7B95" w:rsidP="0066735E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26061355" wp14:editId="1FAD2A0D">
            <wp:extent cx="6300470" cy="3014345"/>
            <wp:effectExtent l="0" t="0" r="5080" b="0"/>
            <wp:docPr id="1701244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99F2" w14:textId="0097770D" w:rsidR="006F7B95" w:rsidRDefault="006F7B95" w:rsidP="0066735E">
      <w:pPr>
        <w:pStyle w:val="Header"/>
        <w:keepNext/>
        <w:keepLines/>
        <w:tabs>
          <w:tab w:val="clear" w:pos="4320"/>
          <w:tab w:val="clear" w:pos="8640"/>
        </w:tabs>
      </w:pPr>
      <w:r w:rsidRPr="006F7B95">
        <w:lastRenderedPageBreak/>
        <w:drawing>
          <wp:inline distT="0" distB="0" distL="0" distR="0" wp14:anchorId="4DBED0B7" wp14:editId="48D854D3">
            <wp:extent cx="6309360" cy="6645910"/>
            <wp:effectExtent l="0" t="0" r="0" b="2540"/>
            <wp:docPr id="56366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60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148A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E209263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40157694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5DD671DB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1430C112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0F0CD375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9FBEF82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0951E9FD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3944572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45532BBD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7D7B1842" w14:textId="77777777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59D6DD7" w14:textId="6C5F899F" w:rsidR="0070372E" w:rsidRDefault="0070372E" w:rsidP="0066735E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Screenshots of the </w:t>
      </w:r>
      <w:proofErr w:type="spellStart"/>
      <w:r>
        <w:t>btn_click</w:t>
      </w:r>
      <w:proofErr w:type="spellEnd"/>
      <w:r>
        <w:t xml:space="preserve"> logic: </w:t>
      </w:r>
      <w:r>
        <w:br/>
      </w:r>
      <w:r w:rsidR="00B066CC" w:rsidRPr="00B066CC">
        <w:drawing>
          <wp:inline distT="0" distB="0" distL="0" distR="0" wp14:anchorId="282F81F6" wp14:editId="4199951B">
            <wp:extent cx="4763165" cy="5953956"/>
            <wp:effectExtent l="0" t="0" r="0" b="8890"/>
            <wp:docPr id="27166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5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B8F8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171D791D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1A4A91E7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657C768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529A8B76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9119DA6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70CD5A64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D253760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3973D7D8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3A068092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7B97E92C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12456BC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533060E5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3EF5DC3" w14:textId="77777777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04D7E2E3" w14:textId="3B115265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  <w:r w:rsidRPr="0044432C">
        <w:lastRenderedPageBreak/>
        <w:t>Run the application in debug mode</w:t>
      </w:r>
      <w:r>
        <w:t xml:space="preserve">: </w:t>
      </w:r>
    </w:p>
    <w:p w14:paraId="285FD7AD" w14:textId="28987D0F" w:rsidR="0044432C" w:rsidRDefault="0044432C" w:rsidP="0066735E">
      <w:pPr>
        <w:pStyle w:val="Header"/>
        <w:keepNext/>
        <w:keepLines/>
        <w:tabs>
          <w:tab w:val="clear" w:pos="4320"/>
          <w:tab w:val="clear" w:pos="8640"/>
        </w:tabs>
      </w:pPr>
      <w:r w:rsidRPr="0044432C">
        <w:drawing>
          <wp:inline distT="0" distB="0" distL="0" distR="0" wp14:anchorId="7D0279E5" wp14:editId="22844666">
            <wp:extent cx="6309360" cy="3592195"/>
            <wp:effectExtent l="0" t="0" r="0" b="8255"/>
            <wp:docPr id="2104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1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27A3" w14:textId="77777777" w:rsidR="0089787E" w:rsidRDefault="0089787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658B2C5A" w14:textId="77777777" w:rsidR="0089787E" w:rsidRDefault="0089787E" w:rsidP="0066735E">
      <w:pPr>
        <w:pStyle w:val="Header"/>
        <w:keepNext/>
        <w:keepLines/>
        <w:tabs>
          <w:tab w:val="clear" w:pos="4320"/>
          <w:tab w:val="clear" w:pos="8640"/>
        </w:tabs>
      </w:pPr>
    </w:p>
    <w:p w14:paraId="2A40C30E" w14:textId="59DDAD27" w:rsidR="0089787E" w:rsidRDefault="00714800" w:rsidP="00714800">
      <w:pPr>
        <w:pStyle w:val="Header"/>
        <w:keepNext/>
        <w:keepLines/>
      </w:pPr>
      <w:r>
        <w:t>Screenshot of t</w:t>
      </w:r>
      <w:r w:rsidRPr="00714800">
        <w:t>ype something into the textbox, click the save button and show in a screen shot that the text is copied into the label correctly</w:t>
      </w:r>
      <w:r>
        <w:t xml:space="preserve">: </w:t>
      </w:r>
    </w:p>
    <w:p w14:paraId="035FAE03" w14:textId="22EC24F9" w:rsidR="00714800" w:rsidRDefault="00F529CF" w:rsidP="00714800">
      <w:pPr>
        <w:pStyle w:val="Header"/>
        <w:keepNext/>
        <w:keepLines/>
      </w:pPr>
      <w:r w:rsidRPr="00F529CF">
        <w:drawing>
          <wp:inline distT="0" distB="0" distL="0" distR="0" wp14:anchorId="585318E8" wp14:editId="4880070D">
            <wp:extent cx="6309360" cy="3566160"/>
            <wp:effectExtent l="0" t="0" r="0" b="0"/>
            <wp:docPr id="204212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3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6C15" w14:textId="77777777" w:rsidR="00A37AB8" w:rsidRDefault="00A37AB8" w:rsidP="00714800">
      <w:pPr>
        <w:pStyle w:val="Header"/>
        <w:keepNext/>
        <w:keepLines/>
      </w:pPr>
    </w:p>
    <w:p w14:paraId="5FBE977D" w14:textId="77777777" w:rsidR="00A37AB8" w:rsidRDefault="00A37AB8" w:rsidP="00714800">
      <w:pPr>
        <w:pStyle w:val="Header"/>
        <w:keepNext/>
        <w:keepLines/>
      </w:pPr>
    </w:p>
    <w:p w14:paraId="31A1CF5A" w14:textId="77777777" w:rsidR="00A37AB8" w:rsidRDefault="00A37AB8" w:rsidP="00714800">
      <w:pPr>
        <w:pStyle w:val="Header"/>
        <w:keepNext/>
        <w:keepLines/>
      </w:pPr>
    </w:p>
    <w:p w14:paraId="3B8E9BDB" w14:textId="77777777" w:rsidR="00A37AB8" w:rsidRPr="00D81515" w:rsidRDefault="00A37AB8" w:rsidP="00714800">
      <w:pPr>
        <w:pStyle w:val="Header"/>
        <w:keepNext/>
        <w:keepLines/>
      </w:pPr>
    </w:p>
    <w:sectPr w:rsidR="00A37AB8" w:rsidRPr="00D81515" w:rsidSect="00F3639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7E72" w14:textId="77777777" w:rsidR="00BA4951" w:rsidRDefault="00BA4951">
      <w:r>
        <w:separator/>
      </w:r>
    </w:p>
  </w:endnote>
  <w:endnote w:type="continuationSeparator" w:id="0">
    <w:p w14:paraId="391B2086" w14:textId="77777777" w:rsidR="00BA4951" w:rsidRDefault="00BA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39DC" w14:textId="77777777" w:rsidR="00BA4951" w:rsidRDefault="00BA4951">
      <w:r>
        <w:separator/>
      </w:r>
    </w:p>
  </w:footnote>
  <w:footnote w:type="continuationSeparator" w:id="0">
    <w:p w14:paraId="7F2D5E62" w14:textId="77777777" w:rsidR="00BA4951" w:rsidRDefault="00BA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num w:numId="1" w16cid:durableId="1310402266">
    <w:abstractNumId w:val="9"/>
  </w:num>
  <w:num w:numId="2" w16cid:durableId="1707213087">
    <w:abstractNumId w:val="7"/>
  </w:num>
  <w:num w:numId="3" w16cid:durableId="1748334027">
    <w:abstractNumId w:val="6"/>
  </w:num>
  <w:num w:numId="4" w16cid:durableId="226307999">
    <w:abstractNumId w:val="5"/>
  </w:num>
  <w:num w:numId="5" w16cid:durableId="1276214730">
    <w:abstractNumId w:val="4"/>
  </w:num>
  <w:num w:numId="6" w16cid:durableId="764806353">
    <w:abstractNumId w:val="8"/>
  </w:num>
  <w:num w:numId="7" w16cid:durableId="548298425">
    <w:abstractNumId w:val="3"/>
  </w:num>
  <w:num w:numId="8" w16cid:durableId="1536968771">
    <w:abstractNumId w:val="2"/>
  </w:num>
  <w:num w:numId="9" w16cid:durableId="976758089">
    <w:abstractNumId w:val="1"/>
  </w:num>
  <w:num w:numId="10" w16cid:durableId="1608538968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B1AE7"/>
    <w:rsid w:val="000C6F79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32C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290C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37C75"/>
    <w:rsid w:val="00651CFC"/>
    <w:rsid w:val="00657A13"/>
    <w:rsid w:val="0066735E"/>
    <w:rsid w:val="0069127E"/>
    <w:rsid w:val="006C12D7"/>
    <w:rsid w:val="006C221B"/>
    <w:rsid w:val="006C312A"/>
    <w:rsid w:val="006E198A"/>
    <w:rsid w:val="006E69DA"/>
    <w:rsid w:val="006F7B95"/>
    <w:rsid w:val="0070372E"/>
    <w:rsid w:val="00714800"/>
    <w:rsid w:val="00733FE2"/>
    <w:rsid w:val="00740074"/>
    <w:rsid w:val="00745367"/>
    <w:rsid w:val="00751663"/>
    <w:rsid w:val="00754238"/>
    <w:rsid w:val="00755C94"/>
    <w:rsid w:val="0077428F"/>
    <w:rsid w:val="007770BD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87E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70E19"/>
    <w:rsid w:val="009805EA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37AB8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6CC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41DCC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529CF"/>
    <w:rsid w:val="00F8124B"/>
    <w:rsid w:val="00F81438"/>
    <w:rsid w:val="00F8235B"/>
    <w:rsid w:val="00F86838"/>
    <w:rsid w:val="00F86EE2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7</Pages>
  <Words>96</Words>
  <Characters>512</Characters>
  <Application>Microsoft Office Word</Application>
  <DocSecurity>0</DocSecurity>
  <Lines>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577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2026-01-14T22:13:00Z</dcterms:created>
  <dcterms:modified xsi:type="dcterms:W3CDTF">2026-01-16T18:49:00Z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