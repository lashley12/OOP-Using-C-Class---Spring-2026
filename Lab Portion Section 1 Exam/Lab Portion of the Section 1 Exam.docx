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262B075F" w:rsidR="00272DDC" w:rsidRPr="006E6826" w:rsidRDefault="002703EE" w:rsidP="007F5540">
            <w:pPr>
              <w:keepNext/>
              <w:keepLines/>
            </w:pPr>
            <w:r>
              <w:t>February 1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77777777" w:rsidR="008657BF" w:rsidRPr="008657BF" w:rsidRDefault="008657BF" w:rsidP="008657BF">
      <w:pPr>
        <w:pStyle w:val="Header"/>
        <w:keepLines/>
        <w:jc w:val="center"/>
      </w:pPr>
      <w:r>
        <w:br/>
      </w:r>
      <w:r w:rsidRPr="008657BF">
        <w:t>Lab Portion of the Section 1 Exam</w:t>
      </w:r>
    </w:p>
    <w:p w14:paraId="33CEC86D" w14:textId="185740DE" w:rsidR="00740074" w:rsidRDefault="00740074" w:rsidP="008657B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1EEBD32B" w14:textId="2F5768F5" w:rsidR="00D76BB4" w:rsidRDefault="00AF34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Screenshot 1:</w:t>
      </w:r>
    </w:p>
    <w:p w14:paraId="22676E9C" w14:textId="0FA32CAC" w:rsidR="00AF34B1" w:rsidRDefault="00AF34B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F34B1">
        <w:drawing>
          <wp:inline distT="0" distB="0" distL="0" distR="0" wp14:anchorId="01F5700C" wp14:editId="330067E8">
            <wp:extent cx="5242560" cy="2938387"/>
            <wp:effectExtent l="0" t="0" r="0" b="0"/>
            <wp:docPr id="120960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880" cy="294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5314" w14:textId="77777777" w:rsidR="003B36EC" w:rsidRDefault="003B36E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260C5A1" w14:textId="40AE25F5" w:rsidR="003B36EC" w:rsidRDefault="003B36EC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2: </w:t>
      </w:r>
    </w:p>
    <w:p w14:paraId="4C1932F6" w14:textId="4A80FAE3" w:rsidR="00317ABD" w:rsidRDefault="001465D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1465DA">
        <w:drawing>
          <wp:inline distT="0" distB="0" distL="0" distR="0" wp14:anchorId="64710645" wp14:editId="1D30F9B9">
            <wp:extent cx="6309360" cy="2796540"/>
            <wp:effectExtent l="0" t="0" r="0" b="3810"/>
            <wp:docPr id="192767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8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C43C" w14:textId="77777777" w:rsidR="00317ABD" w:rsidRDefault="00317ABD">
      <w:r>
        <w:br w:type="page"/>
      </w:r>
    </w:p>
    <w:p w14:paraId="797CF99D" w14:textId="46B9635A" w:rsidR="003B36EC" w:rsidRDefault="00317AB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3: </w:t>
      </w:r>
    </w:p>
    <w:p w14:paraId="1C703139" w14:textId="728BD092" w:rsidR="00317ABD" w:rsidRDefault="006F07D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F07D7">
        <w:drawing>
          <wp:inline distT="0" distB="0" distL="0" distR="0" wp14:anchorId="78CD7822" wp14:editId="45CEF042">
            <wp:extent cx="6309360" cy="3503930"/>
            <wp:effectExtent l="0" t="0" r="0" b="1270"/>
            <wp:docPr id="34585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6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CBBB" w14:textId="77777777" w:rsidR="009E7299" w:rsidRDefault="009E7299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B7BAA87" w14:textId="782085C2" w:rsidR="009E7299" w:rsidRDefault="009E7299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Screenshot 4:</w:t>
      </w:r>
      <w:r>
        <w:br/>
      </w:r>
      <w:r w:rsidR="006C3924" w:rsidRPr="006C3924">
        <w:drawing>
          <wp:inline distT="0" distB="0" distL="0" distR="0" wp14:anchorId="12B856CB" wp14:editId="6B73E88D">
            <wp:extent cx="6309360" cy="2520950"/>
            <wp:effectExtent l="0" t="0" r="0" b="0"/>
            <wp:docPr id="6151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65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A687BD0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B167264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FCB092B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6177994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9D66415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C34D5C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769D59B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408B2DD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10C2038" w14:textId="77777777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174A81C" w14:textId="3E54CC3E" w:rsidR="00870B48" w:rsidRDefault="00870B48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Code running and working: </w:t>
      </w:r>
    </w:p>
    <w:p w14:paraId="780D5FB7" w14:textId="77F0713B" w:rsidR="00870B48" w:rsidRPr="00D81515" w:rsidRDefault="0001330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52A0BBCC" wp14:editId="169317A7">
            <wp:extent cx="6304280" cy="2422525"/>
            <wp:effectExtent l="0" t="0" r="1270" b="0"/>
            <wp:docPr id="9019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A27A0" wp14:editId="266AF9F8">
            <wp:extent cx="6312535" cy="2422525"/>
            <wp:effectExtent l="0" t="0" r="0" b="0"/>
            <wp:docPr id="1005469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789C5" wp14:editId="36DDD991">
            <wp:extent cx="6304280" cy="2414270"/>
            <wp:effectExtent l="0" t="0" r="1270" b="5080"/>
            <wp:docPr id="486180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B48" w:rsidRPr="00D81515" w:rsidSect="00F3639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7E72" w14:textId="77777777" w:rsidR="00BA4951" w:rsidRDefault="00BA4951">
      <w:r>
        <w:separator/>
      </w:r>
    </w:p>
  </w:endnote>
  <w:endnote w:type="continuationSeparator" w:id="0">
    <w:p w14:paraId="391B2086" w14:textId="77777777" w:rsidR="00BA4951" w:rsidRDefault="00BA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39DC" w14:textId="77777777" w:rsidR="00BA4951" w:rsidRDefault="00BA4951">
      <w:r>
        <w:separator/>
      </w:r>
    </w:p>
  </w:footnote>
  <w:footnote w:type="continuationSeparator" w:id="0">
    <w:p w14:paraId="7F2D5E62" w14:textId="77777777" w:rsidR="00BA4951" w:rsidRDefault="00BA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13302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465DA"/>
    <w:rsid w:val="00156EB9"/>
    <w:rsid w:val="001637B6"/>
    <w:rsid w:val="001C1BB2"/>
    <w:rsid w:val="001D2378"/>
    <w:rsid w:val="001E7D64"/>
    <w:rsid w:val="001F7408"/>
    <w:rsid w:val="00263D8E"/>
    <w:rsid w:val="00267904"/>
    <w:rsid w:val="002703EE"/>
    <w:rsid w:val="00272DDC"/>
    <w:rsid w:val="00290966"/>
    <w:rsid w:val="00290B40"/>
    <w:rsid w:val="002A0E97"/>
    <w:rsid w:val="002A7C5E"/>
    <w:rsid w:val="002D7ED5"/>
    <w:rsid w:val="002E4C58"/>
    <w:rsid w:val="002F442D"/>
    <w:rsid w:val="00317ABD"/>
    <w:rsid w:val="00324F8B"/>
    <w:rsid w:val="00333BE8"/>
    <w:rsid w:val="00364A68"/>
    <w:rsid w:val="003832C6"/>
    <w:rsid w:val="003A241A"/>
    <w:rsid w:val="003A46F9"/>
    <w:rsid w:val="003B36EC"/>
    <w:rsid w:val="003D4FAB"/>
    <w:rsid w:val="003D5324"/>
    <w:rsid w:val="003F5DDE"/>
    <w:rsid w:val="00400738"/>
    <w:rsid w:val="00403DFB"/>
    <w:rsid w:val="00407477"/>
    <w:rsid w:val="0041239F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C3924"/>
    <w:rsid w:val="006E198A"/>
    <w:rsid w:val="006E69DA"/>
    <w:rsid w:val="006F07D7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B590D"/>
    <w:rsid w:val="007E3123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BAE"/>
    <w:rsid w:val="00870B48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C12C0"/>
    <w:rsid w:val="009C13AD"/>
    <w:rsid w:val="009C1AFE"/>
    <w:rsid w:val="009C296E"/>
    <w:rsid w:val="009D3A86"/>
    <w:rsid w:val="009E4BA2"/>
    <w:rsid w:val="009E640E"/>
    <w:rsid w:val="009E7299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34B1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298A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13C37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3</Pages>
  <Words>54</Words>
  <Characters>310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340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2026-01-31T04:00:00Z</dcterms:created>
  <dcterms:modified xsi:type="dcterms:W3CDTF">2026-01-31T05:34:00Z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