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EF13005" w:rsidR="00272DDC" w:rsidRPr="006E6826" w:rsidRDefault="002703EE" w:rsidP="007F5540">
            <w:pPr>
              <w:keepNext/>
              <w:keepLines/>
            </w:pPr>
            <w:r>
              <w:t>Februar</w:t>
            </w:r>
            <w:r w:rsidR="00032E10">
              <w:t xml:space="preserve">y </w:t>
            </w:r>
            <w:r w:rsidR="00551919">
              <w:t>22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051F2EE9" w14:textId="0692DB56" w:rsidR="008657BF" w:rsidRDefault="008657BF" w:rsidP="008657BF">
      <w:pPr>
        <w:pStyle w:val="Header"/>
        <w:keepLines/>
        <w:jc w:val="center"/>
      </w:pPr>
    </w:p>
    <w:p w14:paraId="686CA0B0" w14:textId="77777777" w:rsidR="00215BD9" w:rsidRDefault="000B3EAA" w:rsidP="00215BD9">
      <w:pPr>
        <w:pStyle w:val="Header"/>
        <w:keepLines/>
        <w:jc w:val="center"/>
      </w:pPr>
      <w:r>
        <w:t>Section 2: Week 4 – Week 7 Programming Lab</w:t>
      </w:r>
    </w:p>
    <w:p w14:paraId="5DC7F0BE" w14:textId="77777777" w:rsidR="00215BD9" w:rsidRDefault="00215BD9" w:rsidP="00215BD9">
      <w:pPr>
        <w:pStyle w:val="Header"/>
        <w:keepLines/>
        <w:jc w:val="center"/>
      </w:pPr>
    </w:p>
    <w:p w14:paraId="19F0D00C" w14:textId="689C2EAC" w:rsidR="00D76BB4" w:rsidRDefault="009C0CED" w:rsidP="00215BD9">
      <w:pPr>
        <w:pStyle w:val="Header"/>
        <w:keepLines/>
      </w:pPr>
      <w:r>
        <w:t>Show 3 shots of IDE be</w:t>
      </w:r>
      <w:r w:rsidR="00215BD9">
        <w:t>ing built:</w:t>
      </w:r>
      <w:r w:rsidR="00215BD9" w:rsidRPr="009C0CED">
        <w:drawing>
          <wp:inline distT="0" distB="0" distL="0" distR="0" wp14:anchorId="236CC322" wp14:editId="1E86A7A0">
            <wp:extent cx="5572903" cy="1533739"/>
            <wp:effectExtent l="0" t="0" r="8890" b="9525"/>
            <wp:docPr id="9081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4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F53B2F" w14:textId="77777777" w:rsidR="00BC5C8A" w:rsidRDefault="00BC5C8A" w:rsidP="00215BD9">
      <w:pPr>
        <w:pStyle w:val="Header"/>
        <w:keepLines/>
      </w:pPr>
    </w:p>
    <w:p w14:paraId="17D51666" w14:textId="2968F7AD" w:rsidR="009C0CED" w:rsidRDefault="00BC5C8A" w:rsidP="00041CF8">
      <w:pPr>
        <w:pStyle w:val="Header"/>
        <w:keepLines/>
      </w:pPr>
      <w:r w:rsidRPr="00EB1374">
        <w:drawing>
          <wp:inline distT="0" distB="0" distL="0" distR="0" wp14:anchorId="6C18516D" wp14:editId="7BF8A75F">
            <wp:extent cx="5572760" cy="2594003"/>
            <wp:effectExtent l="0" t="0" r="8890" b="0"/>
            <wp:docPr id="73713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33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981" cy="26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6B1B" w14:textId="7732ABC7" w:rsidR="004C2B4E" w:rsidRDefault="007B2B2C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7B2B2C">
        <w:lastRenderedPageBreak/>
        <w:drawing>
          <wp:inline distT="0" distB="0" distL="0" distR="0" wp14:anchorId="6DF4FB32" wp14:editId="355660DF">
            <wp:extent cx="5543199" cy="3219450"/>
            <wp:effectExtent l="0" t="0" r="635" b="0"/>
            <wp:docPr id="11610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8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2130" cy="322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3294" w14:textId="77777777" w:rsidR="00E77D93" w:rsidRDefault="00E77D9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CB2F005" w14:textId="023FD080" w:rsidR="002206D2" w:rsidRDefault="00041CF8" w:rsidP="002206D2">
      <w:pPr>
        <w:pStyle w:val="Header"/>
        <w:keepNext/>
        <w:keepLines/>
        <w:tabs>
          <w:tab w:val="clear" w:pos="4320"/>
          <w:tab w:val="clear" w:pos="8640"/>
        </w:tabs>
      </w:pPr>
      <w:r>
        <w:t>Show program running</w:t>
      </w:r>
      <w:r w:rsidR="002206D2">
        <w:t>/</w:t>
      </w:r>
      <w:r w:rsidR="002206D2" w:rsidRPr="002206D2">
        <w:t xml:space="preserve"> </w:t>
      </w:r>
      <w:r w:rsidR="002206D2">
        <w:t>Show program running as it starts (program initiation):</w:t>
      </w:r>
    </w:p>
    <w:p w14:paraId="34C4FF79" w14:textId="77777777" w:rsidR="004601BA" w:rsidRDefault="004601B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3D0AD58" w14:textId="79BD5DE7" w:rsidR="00E77D93" w:rsidRDefault="00B3351F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B3351F">
        <w:drawing>
          <wp:inline distT="0" distB="0" distL="0" distR="0" wp14:anchorId="3475E896" wp14:editId="0CE3C9DB">
            <wp:extent cx="6309360" cy="2786380"/>
            <wp:effectExtent l="0" t="0" r="0" b="0"/>
            <wp:docPr id="9828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B5F5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8B06827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A7CDF36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035C43D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CDFC4BA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CEE4769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7CFB34C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F9F9F32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2775B35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EEFAAFD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5F5EB86" w14:textId="77777777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E41537C" w14:textId="1BDC2F86" w:rsidR="001F50CC" w:rsidRDefault="001F50CC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Show </w:t>
      </w:r>
      <w:r w:rsidR="00CE2DA8" w:rsidRPr="00CE2DA8">
        <w:t>the form after the convert to button is selected to covert the current year to base 5 (Functional Operation)</w:t>
      </w:r>
      <w:r w:rsidR="00CE2DA8">
        <w:t>:</w:t>
      </w:r>
    </w:p>
    <w:p w14:paraId="05171FB9" w14:textId="41DDA95D" w:rsidR="00F262A8" w:rsidRDefault="00AC6953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C6953">
        <w:drawing>
          <wp:inline distT="0" distB="0" distL="0" distR="0" wp14:anchorId="6FB72136" wp14:editId="537932D4">
            <wp:extent cx="4785360" cy="2162948"/>
            <wp:effectExtent l="0" t="0" r="0" b="8890"/>
            <wp:docPr id="21875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3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051" cy="216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1093" w14:textId="77777777" w:rsidR="00C50F58" w:rsidRDefault="00C50F5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70F92A2" w14:textId="77777777" w:rsidR="00C50F58" w:rsidRDefault="00C50F5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72D4302" w14:textId="77777777" w:rsidR="00C50F58" w:rsidRDefault="00C50F58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24E5363" w14:textId="77777777" w:rsidR="00ED6E22" w:rsidRDefault="00ED6E2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5780F45" w14:textId="54F8E552" w:rsidR="00ED6E22" w:rsidRDefault="00ED6E22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Show </w:t>
      </w:r>
      <w:r w:rsidRPr="00ED6E22">
        <w:t>the form after the 'base 6' convert button is selected to covert the current year to base 6 (Functional Operation)</w:t>
      </w:r>
      <w:r>
        <w:t>:</w:t>
      </w:r>
    </w:p>
    <w:p w14:paraId="05AFCB3A" w14:textId="0BFD8C15" w:rsidR="00ED6E22" w:rsidRDefault="00C15B9F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C15B9F">
        <w:drawing>
          <wp:inline distT="0" distB="0" distL="0" distR="0" wp14:anchorId="18F3A79F" wp14:editId="5754632B">
            <wp:extent cx="5147310" cy="2341570"/>
            <wp:effectExtent l="0" t="0" r="0" b="1905"/>
            <wp:docPr id="74004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3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7883" cy="23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47F6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9C114E4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712AF93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0E8FEF5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63474EC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8E0455C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C7371BC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7C2D21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FB13CD9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8E1196F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90BB443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EE9E591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A74A710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DBE5EF1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4E99F7A" w14:textId="77777777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EC2DF16" w14:textId="0D8A9666" w:rsidR="00BB309F" w:rsidRDefault="00BB309F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Show </w:t>
      </w:r>
      <w:r w:rsidRPr="00BB309F">
        <w:t>the form after the 'base 9' convert button is selected to covert the current year to base 9 (Functional Operation)</w:t>
      </w:r>
      <w:r>
        <w:t>:</w:t>
      </w:r>
    </w:p>
    <w:p w14:paraId="773BF0D8" w14:textId="280117F6" w:rsidR="00BB309F" w:rsidRDefault="00DD7D2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DD7D21">
        <w:drawing>
          <wp:inline distT="0" distB="0" distL="0" distR="0" wp14:anchorId="4D01131B" wp14:editId="495ABFB2">
            <wp:extent cx="4852035" cy="2211153"/>
            <wp:effectExtent l="0" t="0" r="5715" b="0"/>
            <wp:docPr id="180741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14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309" cy="221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4E1E" w14:textId="77777777" w:rsidR="00931413" w:rsidRDefault="0093141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B534F24" w14:textId="4661F0BA" w:rsidR="00931413" w:rsidRDefault="00931413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Show </w:t>
      </w:r>
      <w:r w:rsidRPr="00931413">
        <w:t>the form after the 'hex' convert button is selected to covert the current year to base 16 (Functional Operation)</w:t>
      </w:r>
      <w:r>
        <w:t>:</w:t>
      </w:r>
    </w:p>
    <w:p w14:paraId="22E0F06F" w14:textId="7B72C627" w:rsidR="00931413" w:rsidRDefault="00643599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643599">
        <w:drawing>
          <wp:inline distT="0" distB="0" distL="0" distR="0" wp14:anchorId="7D28D0C8" wp14:editId="5699E271">
            <wp:extent cx="5052060" cy="2333832"/>
            <wp:effectExtent l="0" t="0" r="0" b="9525"/>
            <wp:docPr id="23303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1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970" cy="233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F3E5" w14:textId="77777777" w:rsidR="00CE599E" w:rsidRDefault="00CE599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1C15ACE" w14:textId="6211D73A" w:rsidR="00CE599E" w:rsidRDefault="00CE599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Show </w:t>
      </w:r>
      <w:r w:rsidRPr="00CE599E">
        <w:t>the form after the 'binary' convert button is selected to covert the current year to base 2 (Functional Operation)</w:t>
      </w:r>
      <w:r>
        <w:t>:</w:t>
      </w:r>
    </w:p>
    <w:p w14:paraId="3D54DE1D" w14:textId="5A62AED7" w:rsidR="00CE599E" w:rsidRDefault="008C7EA2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C7EA2">
        <w:drawing>
          <wp:inline distT="0" distB="0" distL="0" distR="0" wp14:anchorId="16DA45ED" wp14:editId="17648123">
            <wp:extent cx="5271858" cy="2381250"/>
            <wp:effectExtent l="0" t="0" r="5080" b="0"/>
            <wp:docPr id="50424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6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9084" cy="238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5D09" w14:textId="77777777" w:rsidR="00A21606" w:rsidRDefault="00A21606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D5FEE29" w14:textId="7E1C955C" w:rsidR="00A21606" w:rsidRDefault="00A21606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21606">
        <w:lastRenderedPageBreak/>
        <w:t>a screen shot showing the error produced when the number 3.141592 is entered for a base (Functional Operation)</w:t>
      </w:r>
      <w:r>
        <w:t>:</w:t>
      </w:r>
    </w:p>
    <w:p w14:paraId="3589E07F" w14:textId="18D9F83B" w:rsidR="00A21606" w:rsidRDefault="0041791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417911">
        <w:drawing>
          <wp:inline distT="0" distB="0" distL="0" distR="0" wp14:anchorId="7D14BF87" wp14:editId="56B61845">
            <wp:extent cx="4975860" cy="2330682"/>
            <wp:effectExtent l="0" t="0" r="0" b="0"/>
            <wp:docPr id="4276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62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833" cy="233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E649" w14:textId="77777777" w:rsidR="00417911" w:rsidRDefault="0041791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4ED5D3E" w14:textId="1035B840" w:rsidR="00417911" w:rsidRDefault="00693738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693738">
        <w:t>a screen shot showing the error produced when the number 2,016.11 is entered as the 'Convert From' textbox (Functional Operation)</w:t>
      </w:r>
      <w:r>
        <w:t>:</w:t>
      </w:r>
    </w:p>
    <w:p w14:paraId="6A39B0AE" w14:textId="5073F8AB" w:rsidR="00693738" w:rsidRDefault="00E17F60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E17F60">
        <w:drawing>
          <wp:inline distT="0" distB="0" distL="0" distR="0" wp14:anchorId="0C178E38" wp14:editId="0E092D56">
            <wp:extent cx="5023485" cy="2286758"/>
            <wp:effectExtent l="0" t="0" r="5715" b="0"/>
            <wp:docPr id="214163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32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0842" cy="229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D0E1" w14:textId="77777777" w:rsidR="00066DD5" w:rsidRDefault="00066DD5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BD23371" w14:textId="1B795E4D" w:rsidR="00066DD5" w:rsidRDefault="00066DD5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66DD5">
        <w:t>a screen shot showing the error produced when the phrase "What will this do I wonder" is entered into the 'Convert From' textbox (Functional Operation)</w:t>
      </w:r>
      <w:r>
        <w:t>:</w:t>
      </w:r>
    </w:p>
    <w:p w14:paraId="5CB62CE9" w14:textId="049CF73C" w:rsidR="00066DD5" w:rsidRDefault="003D6AC4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3D6AC4">
        <w:drawing>
          <wp:inline distT="0" distB="0" distL="0" distR="0" wp14:anchorId="14C56E86" wp14:editId="10407DBC">
            <wp:extent cx="5023485" cy="2258445"/>
            <wp:effectExtent l="0" t="0" r="5715" b="8890"/>
            <wp:docPr id="8123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6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1347" cy="226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2CA5" w14:textId="77777777" w:rsidR="00196837" w:rsidRDefault="0019683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77DF45B" w14:textId="22206D5A" w:rsidR="00196837" w:rsidRDefault="00196837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196837">
        <w:lastRenderedPageBreak/>
        <w:t>a screen shot showing the error produced when the word "eleven" is entered into the 'Base' textbox (Functional Operation)</w:t>
      </w:r>
      <w:r>
        <w:t>:</w:t>
      </w:r>
    </w:p>
    <w:p w14:paraId="69CA1EEF" w14:textId="7C98768C" w:rsidR="00196837" w:rsidRPr="00D81515" w:rsidRDefault="000E3B6B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E3B6B">
        <w:drawing>
          <wp:inline distT="0" distB="0" distL="0" distR="0" wp14:anchorId="0008CC2E" wp14:editId="75C7348E">
            <wp:extent cx="5633085" cy="2628886"/>
            <wp:effectExtent l="0" t="0" r="5715" b="635"/>
            <wp:docPr id="10246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70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0895" cy="263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837" w:rsidRPr="00D81515" w:rsidSect="00F3639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A70E3" w14:textId="77777777" w:rsidR="00236E99" w:rsidRDefault="00236E99">
      <w:r>
        <w:separator/>
      </w:r>
    </w:p>
  </w:endnote>
  <w:endnote w:type="continuationSeparator" w:id="0">
    <w:p w14:paraId="44A52890" w14:textId="77777777" w:rsidR="00236E99" w:rsidRDefault="00236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A99BA" w14:textId="77777777" w:rsidR="00236E99" w:rsidRDefault="00236E99">
      <w:r>
        <w:separator/>
      </w:r>
    </w:p>
  </w:footnote>
  <w:footnote w:type="continuationSeparator" w:id="0">
    <w:p w14:paraId="109974E4" w14:textId="77777777" w:rsidR="00236E99" w:rsidRDefault="00236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32E10"/>
    <w:rsid w:val="00041CF8"/>
    <w:rsid w:val="00062362"/>
    <w:rsid w:val="00066DD5"/>
    <w:rsid w:val="00070419"/>
    <w:rsid w:val="00083BFE"/>
    <w:rsid w:val="000A0C86"/>
    <w:rsid w:val="000A14BA"/>
    <w:rsid w:val="000B3EAA"/>
    <w:rsid w:val="000D364E"/>
    <w:rsid w:val="000E236D"/>
    <w:rsid w:val="000E24E9"/>
    <w:rsid w:val="000E3B6B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96837"/>
    <w:rsid w:val="001C1BB2"/>
    <w:rsid w:val="001D2378"/>
    <w:rsid w:val="001E7D64"/>
    <w:rsid w:val="001F4F2B"/>
    <w:rsid w:val="001F50CC"/>
    <w:rsid w:val="001F7408"/>
    <w:rsid w:val="00215BD9"/>
    <w:rsid w:val="002206D2"/>
    <w:rsid w:val="00236E99"/>
    <w:rsid w:val="00263D8E"/>
    <w:rsid w:val="00267904"/>
    <w:rsid w:val="002703EE"/>
    <w:rsid w:val="00272DDC"/>
    <w:rsid w:val="00290966"/>
    <w:rsid w:val="00290B40"/>
    <w:rsid w:val="002A0E97"/>
    <w:rsid w:val="002A7C5E"/>
    <w:rsid w:val="002D7ED5"/>
    <w:rsid w:val="002E4C58"/>
    <w:rsid w:val="002F442D"/>
    <w:rsid w:val="00303FFA"/>
    <w:rsid w:val="00324F8B"/>
    <w:rsid w:val="00333BE8"/>
    <w:rsid w:val="00364A68"/>
    <w:rsid w:val="003832C6"/>
    <w:rsid w:val="003A241A"/>
    <w:rsid w:val="003A46F9"/>
    <w:rsid w:val="003D4FAB"/>
    <w:rsid w:val="003D5324"/>
    <w:rsid w:val="003D6AC4"/>
    <w:rsid w:val="003D7049"/>
    <w:rsid w:val="003F5DDE"/>
    <w:rsid w:val="00400738"/>
    <w:rsid w:val="00403DFB"/>
    <w:rsid w:val="00407477"/>
    <w:rsid w:val="0041239F"/>
    <w:rsid w:val="004169F6"/>
    <w:rsid w:val="00417911"/>
    <w:rsid w:val="0042021F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601BA"/>
    <w:rsid w:val="0047415B"/>
    <w:rsid w:val="00497330"/>
    <w:rsid w:val="004C1E16"/>
    <w:rsid w:val="004C2B4E"/>
    <w:rsid w:val="004C5F7D"/>
    <w:rsid w:val="004D1541"/>
    <w:rsid w:val="004E5377"/>
    <w:rsid w:val="00503412"/>
    <w:rsid w:val="00520A50"/>
    <w:rsid w:val="005304CC"/>
    <w:rsid w:val="00551919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6C7"/>
    <w:rsid w:val="00634A91"/>
    <w:rsid w:val="00643599"/>
    <w:rsid w:val="00651CFC"/>
    <w:rsid w:val="00657A13"/>
    <w:rsid w:val="00682B63"/>
    <w:rsid w:val="0069127E"/>
    <w:rsid w:val="00693738"/>
    <w:rsid w:val="006C12D7"/>
    <w:rsid w:val="006C221B"/>
    <w:rsid w:val="006C312A"/>
    <w:rsid w:val="006E198A"/>
    <w:rsid w:val="006E69DA"/>
    <w:rsid w:val="00733FE2"/>
    <w:rsid w:val="00736FE4"/>
    <w:rsid w:val="00740074"/>
    <w:rsid w:val="00745367"/>
    <w:rsid w:val="00751663"/>
    <w:rsid w:val="00754238"/>
    <w:rsid w:val="00755C94"/>
    <w:rsid w:val="00780C6E"/>
    <w:rsid w:val="00795FCA"/>
    <w:rsid w:val="007A68B4"/>
    <w:rsid w:val="007B2B2C"/>
    <w:rsid w:val="007D071D"/>
    <w:rsid w:val="007E755A"/>
    <w:rsid w:val="007F327C"/>
    <w:rsid w:val="007F5540"/>
    <w:rsid w:val="007F571F"/>
    <w:rsid w:val="007F7687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57BF"/>
    <w:rsid w:val="0086705B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B3208"/>
    <w:rsid w:val="008C7EA2"/>
    <w:rsid w:val="008E218E"/>
    <w:rsid w:val="008E3E02"/>
    <w:rsid w:val="008E4AF8"/>
    <w:rsid w:val="008E79B1"/>
    <w:rsid w:val="008F3AAC"/>
    <w:rsid w:val="009259D2"/>
    <w:rsid w:val="00927651"/>
    <w:rsid w:val="00931413"/>
    <w:rsid w:val="00941692"/>
    <w:rsid w:val="00947849"/>
    <w:rsid w:val="009663E6"/>
    <w:rsid w:val="009805EA"/>
    <w:rsid w:val="0098061D"/>
    <w:rsid w:val="0098270C"/>
    <w:rsid w:val="009878A7"/>
    <w:rsid w:val="00992B5E"/>
    <w:rsid w:val="009A394F"/>
    <w:rsid w:val="009A4353"/>
    <w:rsid w:val="009C0CED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1606"/>
    <w:rsid w:val="00A239CA"/>
    <w:rsid w:val="00A278D4"/>
    <w:rsid w:val="00A3356F"/>
    <w:rsid w:val="00A343DB"/>
    <w:rsid w:val="00A36811"/>
    <w:rsid w:val="00A44E8D"/>
    <w:rsid w:val="00A46BEA"/>
    <w:rsid w:val="00A52667"/>
    <w:rsid w:val="00A7414C"/>
    <w:rsid w:val="00A84450"/>
    <w:rsid w:val="00A86148"/>
    <w:rsid w:val="00AA09BD"/>
    <w:rsid w:val="00AB7BA8"/>
    <w:rsid w:val="00AC2784"/>
    <w:rsid w:val="00AC6953"/>
    <w:rsid w:val="00AD339A"/>
    <w:rsid w:val="00AD571F"/>
    <w:rsid w:val="00AE49AB"/>
    <w:rsid w:val="00AF4726"/>
    <w:rsid w:val="00AF5CD8"/>
    <w:rsid w:val="00B06F45"/>
    <w:rsid w:val="00B079BF"/>
    <w:rsid w:val="00B21EB5"/>
    <w:rsid w:val="00B3351F"/>
    <w:rsid w:val="00B33CB9"/>
    <w:rsid w:val="00B54893"/>
    <w:rsid w:val="00B73AC4"/>
    <w:rsid w:val="00BA4951"/>
    <w:rsid w:val="00BB309F"/>
    <w:rsid w:val="00BB64C5"/>
    <w:rsid w:val="00BC01C9"/>
    <w:rsid w:val="00BC1A80"/>
    <w:rsid w:val="00BC20A6"/>
    <w:rsid w:val="00BC5C8A"/>
    <w:rsid w:val="00BD385C"/>
    <w:rsid w:val="00BE1AD9"/>
    <w:rsid w:val="00BE3EDC"/>
    <w:rsid w:val="00C15B9F"/>
    <w:rsid w:val="00C20AAC"/>
    <w:rsid w:val="00C21718"/>
    <w:rsid w:val="00C23549"/>
    <w:rsid w:val="00C50F58"/>
    <w:rsid w:val="00C513CA"/>
    <w:rsid w:val="00C60E53"/>
    <w:rsid w:val="00C613F8"/>
    <w:rsid w:val="00C70F72"/>
    <w:rsid w:val="00C7429A"/>
    <w:rsid w:val="00C76CE4"/>
    <w:rsid w:val="00C82862"/>
    <w:rsid w:val="00C83C9E"/>
    <w:rsid w:val="00CB0850"/>
    <w:rsid w:val="00CD6622"/>
    <w:rsid w:val="00CE2DA8"/>
    <w:rsid w:val="00CE599E"/>
    <w:rsid w:val="00D068CB"/>
    <w:rsid w:val="00D33187"/>
    <w:rsid w:val="00D47651"/>
    <w:rsid w:val="00D4780A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D7D21"/>
    <w:rsid w:val="00DE2174"/>
    <w:rsid w:val="00E00436"/>
    <w:rsid w:val="00E0413C"/>
    <w:rsid w:val="00E070EC"/>
    <w:rsid w:val="00E1377B"/>
    <w:rsid w:val="00E17F60"/>
    <w:rsid w:val="00E327C8"/>
    <w:rsid w:val="00E32ED2"/>
    <w:rsid w:val="00E46979"/>
    <w:rsid w:val="00E56A1E"/>
    <w:rsid w:val="00E659E8"/>
    <w:rsid w:val="00E6784F"/>
    <w:rsid w:val="00E715E2"/>
    <w:rsid w:val="00E77D93"/>
    <w:rsid w:val="00EA5216"/>
    <w:rsid w:val="00EB1261"/>
    <w:rsid w:val="00EB1374"/>
    <w:rsid w:val="00EB2D1D"/>
    <w:rsid w:val="00EB502E"/>
    <w:rsid w:val="00EC7E8B"/>
    <w:rsid w:val="00ED6E22"/>
    <w:rsid w:val="00ED7652"/>
    <w:rsid w:val="00EE1841"/>
    <w:rsid w:val="00EF3CD6"/>
    <w:rsid w:val="00EF5976"/>
    <w:rsid w:val="00F20593"/>
    <w:rsid w:val="00F262A8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6</Pages>
  <Words>240</Words>
  <Characters>1314</Characters>
  <Application>Microsoft Office Word</Application>
  <DocSecurity>0</DocSecurity>
  <Lines>109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1463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2026-02-19T18:04:00Z</dcterms:created>
  <dcterms:modified xsi:type="dcterms:W3CDTF">2026-02-19T22:00:00Z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