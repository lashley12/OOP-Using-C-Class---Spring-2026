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2CFBD50C" w:rsidR="00272DDC" w:rsidRPr="006E6826" w:rsidRDefault="00841FAC" w:rsidP="007F5540">
            <w:pPr>
              <w:keepNext/>
              <w:keepLines/>
            </w:pPr>
            <w:r>
              <w:t xml:space="preserve">January </w:t>
            </w:r>
            <w:r w:rsidR="009A394F">
              <w:t>25</w:t>
            </w:r>
            <w:r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B210781" w14:textId="2A6A135C" w:rsidR="006746E3" w:rsidRDefault="006746E3" w:rsidP="006746E3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Week 3 – Programming Lab</w:t>
      </w:r>
    </w:p>
    <w:p w14:paraId="2FF8B886" w14:textId="77777777" w:rsidR="006746E3" w:rsidRDefault="006746E3" w:rsidP="006746E3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6B9A0D57" w14:textId="77777777" w:rsidR="006746E3" w:rsidRDefault="006746E3" w:rsidP="006746E3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47BB941A" w:rsidR="00D76BB4" w:rsidRDefault="00BB70FE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BB70FE">
        <w:drawing>
          <wp:inline distT="0" distB="0" distL="0" distR="0" wp14:anchorId="022D7C8B" wp14:editId="260FA4D5">
            <wp:extent cx="5763429" cy="4486901"/>
            <wp:effectExtent l="0" t="0" r="8890" b="9525"/>
            <wp:docPr id="4261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3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8C7" w14:textId="414CCD74" w:rsidR="00BB70FE" w:rsidRPr="00D81515" w:rsidRDefault="00BB70FE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BB70FE">
        <w:lastRenderedPageBreak/>
        <w:drawing>
          <wp:inline distT="0" distB="0" distL="0" distR="0" wp14:anchorId="3A72BF3F" wp14:editId="5F1FA123">
            <wp:extent cx="5792008" cy="4458322"/>
            <wp:effectExtent l="0" t="0" r="0" b="0"/>
            <wp:docPr id="156105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4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0FE" w:rsidRPr="00D81515" w:rsidSect="00F363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7E72" w14:textId="77777777" w:rsidR="00BA4951" w:rsidRDefault="00BA4951">
      <w:r>
        <w:separator/>
      </w:r>
    </w:p>
  </w:endnote>
  <w:endnote w:type="continuationSeparator" w:id="0">
    <w:p w14:paraId="391B2086" w14:textId="77777777" w:rsidR="00BA4951" w:rsidRDefault="00BA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39DC" w14:textId="77777777" w:rsidR="00BA4951" w:rsidRDefault="00BA4951">
      <w:r>
        <w:separator/>
      </w:r>
    </w:p>
  </w:footnote>
  <w:footnote w:type="continuationSeparator" w:id="0">
    <w:p w14:paraId="7F2D5E62" w14:textId="77777777" w:rsidR="00BA4951" w:rsidRDefault="00BA4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2021F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746E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5EA"/>
    <w:rsid w:val="0098061D"/>
    <w:rsid w:val="0098270C"/>
    <w:rsid w:val="009878A7"/>
    <w:rsid w:val="00992B5E"/>
    <w:rsid w:val="009A394F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B70FE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D25B8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2</Pages>
  <Words>35</Words>
  <Characters>215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235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2026-01-25T16:27:00Z</dcterms:created>
  <dcterms:modified xsi:type="dcterms:W3CDTF">2026-01-25T16:44:00Z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