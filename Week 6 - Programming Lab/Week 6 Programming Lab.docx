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2AAAD4C" w:rsidR="00272DDC" w:rsidRPr="006E6826" w:rsidRDefault="002703EE" w:rsidP="007F5540">
            <w:pPr>
              <w:keepNext/>
              <w:keepLines/>
            </w:pPr>
            <w:r>
              <w:t>Februar</w:t>
            </w:r>
            <w:r w:rsidR="00032E10">
              <w:t xml:space="preserve">y </w:t>
            </w:r>
            <w:r w:rsidR="00357ED9">
              <w:t>15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0692DB56" w:rsidR="008657BF" w:rsidRDefault="008657BF" w:rsidP="008657BF">
      <w:pPr>
        <w:pStyle w:val="Header"/>
        <w:keepLines/>
        <w:jc w:val="center"/>
      </w:pPr>
    </w:p>
    <w:p w14:paraId="3AB1CA23" w14:textId="77F753FB" w:rsidR="00032E10" w:rsidRPr="008657BF" w:rsidRDefault="00032E10" w:rsidP="008657BF">
      <w:pPr>
        <w:pStyle w:val="Header"/>
        <w:keepLines/>
        <w:jc w:val="center"/>
      </w:pPr>
      <w:r>
        <w:t xml:space="preserve">Week </w:t>
      </w:r>
      <w:r w:rsidR="00357ED9">
        <w:t>6</w:t>
      </w:r>
      <w:r>
        <w:t xml:space="preserve"> – Programming Lab</w:t>
      </w:r>
    </w:p>
    <w:p w14:paraId="33CEC86D" w14:textId="185740DE" w:rsidR="00740074" w:rsidRDefault="00740074" w:rsidP="008657BF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5810DCBB" w14:textId="3BAAB54E" w:rsidR="00D76BB4" w:rsidRDefault="00F856F8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1: </w:t>
      </w:r>
    </w:p>
    <w:p w14:paraId="50A73988" w14:textId="4AF85231" w:rsidR="00F856F8" w:rsidRDefault="0093381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93381D">
        <w:drawing>
          <wp:inline distT="0" distB="0" distL="0" distR="0" wp14:anchorId="38BD8887" wp14:editId="33C1A0C2">
            <wp:extent cx="4248150" cy="3142684"/>
            <wp:effectExtent l="0" t="0" r="0" b="635"/>
            <wp:docPr id="98399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99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857" cy="31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5A5E" w14:textId="77777777" w:rsidR="000C4BF7" w:rsidRDefault="000C4BF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A3A580" w14:textId="67E106E7" w:rsidR="000C4BF7" w:rsidRDefault="000C4BF7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2: </w:t>
      </w:r>
    </w:p>
    <w:p w14:paraId="19F0D00C" w14:textId="6B5A28D6" w:rsidR="00D76BB4" w:rsidRDefault="000350C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350C9">
        <w:drawing>
          <wp:inline distT="0" distB="0" distL="0" distR="0" wp14:anchorId="7CDD9CCA" wp14:editId="11284810">
            <wp:extent cx="6309360" cy="3814445"/>
            <wp:effectExtent l="0" t="0" r="0" b="0"/>
            <wp:docPr id="115940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1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97D8" w14:textId="77777777" w:rsidR="0013664C" w:rsidRDefault="0013664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E4127CB" w14:textId="77777777" w:rsidR="0013664C" w:rsidRDefault="0013664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0783244" w14:textId="77777777" w:rsidR="0013664C" w:rsidRDefault="0013664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5B03C68" w14:textId="77777777" w:rsidR="0013664C" w:rsidRDefault="0013664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FA4ADB9" w14:textId="77777777" w:rsidR="0013664C" w:rsidRDefault="0013664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0F2D407" w14:textId="767D1B29" w:rsidR="0013664C" w:rsidRDefault="0013664C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3: </w:t>
      </w:r>
    </w:p>
    <w:p w14:paraId="50DD69B9" w14:textId="146B1F9F" w:rsidR="0013664C" w:rsidRDefault="00E848C0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E848C0">
        <w:drawing>
          <wp:inline distT="0" distB="0" distL="0" distR="0" wp14:anchorId="6CA8C896" wp14:editId="60CCABC2">
            <wp:extent cx="4200525" cy="3112959"/>
            <wp:effectExtent l="0" t="0" r="0" b="0"/>
            <wp:docPr id="13530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41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8451" cy="31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57A5" w14:textId="77777777" w:rsidR="006E3ECA" w:rsidRDefault="006E3ECA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6DAA8CA" w14:textId="63D9C6C4" w:rsidR="006E3ECA" w:rsidRDefault="006E3ECA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4: </w:t>
      </w:r>
    </w:p>
    <w:p w14:paraId="28F0D589" w14:textId="4508ACCB" w:rsidR="006E3ECA" w:rsidRDefault="000F64E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F64E9">
        <w:drawing>
          <wp:inline distT="0" distB="0" distL="0" distR="0" wp14:anchorId="78D9BCC9" wp14:editId="542C7171">
            <wp:extent cx="5039428" cy="3810532"/>
            <wp:effectExtent l="0" t="0" r="0" b="0"/>
            <wp:docPr id="13687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2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3A9" w14:textId="77777777" w:rsidR="00395072" w:rsidRDefault="0039507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5790CD1" w14:textId="77777777" w:rsidR="00395072" w:rsidRDefault="0039507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6BD7907" w14:textId="77777777" w:rsidR="00395072" w:rsidRDefault="0039507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6FCE6E3" w14:textId="77777777" w:rsidR="00395072" w:rsidRDefault="0039507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FF85567" w14:textId="77777777" w:rsidR="00395072" w:rsidRDefault="0039507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EAAA8CA" w14:textId="77777777" w:rsidR="00395072" w:rsidRDefault="00395072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F0591EA" w14:textId="0228E130" w:rsidR="00395072" w:rsidRDefault="00395072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5: </w:t>
      </w:r>
    </w:p>
    <w:p w14:paraId="24E49AC5" w14:textId="380E4665" w:rsidR="00395072" w:rsidRDefault="001F782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1F7821">
        <w:drawing>
          <wp:inline distT="0" distB="0" distL="0" distR="0" wp14:anchorId="16AF5002" wp14:editId="5E9D22DC">
            <wp:extent cx="5029902" cy="3772426"/>
            <wp:effectExtent l="0" t="0" r="0" b="0"/>
            <wp:docPr id="15044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40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94D3" w14:textId="77777777" w:rsidR="00F51ED6" w:rsidRDefault="00F51ED6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7CFBB66" w14:textId="0A23834C" w:rsidR="00F51ED6" w:rsidRDefault="00F51ED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Screenshot 6: </w:t>
      </w:r>
    </w:p>
    <w:p w14:paraId="6FBF6014" w14:textId="1CE6C823" w:rsidR="00F51ED6" w:rsidRDefault="00F51ED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F51ED6">
        <w:drawing>
          <wp:inline distT="0" distB="0" distL="0" distR="0" wp14:anchorId="5C98B790" wp14:editId="69C6E8C6">
            <wp:extent cx="4982270" cy="2981741"/>
            <wp:effectExtent l="0" t="0" r="8890" b="9525"/>
            <wp:docPr id="15730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69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66C0" w14:textId="77777777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90A0E9C" w14:textId="77777777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613D35C" w14:textId="77777777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C7BE773" w14:textId="77777777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0C933A6" w14:textId="77777777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3068806" w14:textId="77777777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681FD8D" w14:textId="77777777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984C1D4" w14:textId="581E029C" w:rsidR="00F26031" w:rsidRDefault="00F26031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Screenshot 7: </w:t>
      </w:r>
    </w:p>
    <w:p w14:paraId="2C0641BD" w14:textId="43F21B68" w:rsidR="00F26031" w:rsidRDefault="008C4761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C4761">
        <w:drawing>
          <wp:inline distT="0" distB="0" distL="0" distR="0" wp14:anchorId="5D367ABC" wp14:editId="0E0F633B">
            <wp:extent cx="5058481" cy="3143689"/>
            <wp:effectExtent l="0" t="0" r="8890" b="0"/>
            <wp:docPr id="156256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3AD">
        <w:br/>
      </w:r>
      <w:r w:rsidR="009103AD">
        <w:br/>
        <w:t xml:space="preserve">Screenshot 8: </w:t>
      </w:r>
    </w:p>
    <w:p w14:paraId="66024D93" w14:textId="377042E5" w:rsidR="009103AD" w:rsidRPr="00D81515" w:rsidRDefault="009103A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9103AD">
        <w:drawing>
          <wp:inline distT="0" distB="0" distL="0" distR="0" wp14:anchorId="68C30A21" wp14:editId="1D688402">
            <wp:extent cx="5010849" cy="2972215"/>
            <wp:effectExtent l="0" t="0" r="0" b="0"/>
            <wp:docPr id="82913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9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3AD" w:rsidRPr="00D81515" w:rsidSect="00F3639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4256" w14:textId="77777777" w:rsidR="00682B63" w:rsidRDefault="00682B63">
      <w:r>
        <w:separator/>
      </w:r>
    </w:p>
  </w:endnote>
  <w:endnote w:type="continuationSeparator" w:id="0">
    <w:p w14:paraId="2DE368EF" w14:textId="77777777" w:rsidR="00682B63" w:rsidRDefault="0068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D24E7" w14:textId="77777777" w:rsidR="00682B63" w:rsidRDefault="00682B63">
      <w:r>
        <w:separator/>
      </w:r>
    </w:p>
  </w:footnote>
  <w:footnote w:type="continuationSeparator" w:id="0">
    <w:p w14:paraId="7D618E99" w14:textId="77777777" w:rsidR="00682B63" w:rsidRDefault="00682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32E10"/>
    <w:rsid w:val="000350C9"/>
    <w:rsid w:val="00062362"/>
    <w:rsid w:val="00070419"/>
    <w:rsid w:val="00083BFE"/>
    <w:rsid w:val="000A0C86"/>
    <w:rsid w:val="000A14BA"/>
    <w:rsid w:val="000C4BF7"/>
    <w:rsid w:val="000D20E9"/>
    <w:rsid w:val="000D364E"/>
    <w:rsid w:val="000E236D"/>
    <w:rsid w:val="000E24E9"/>
    <w:rsid w:val="000E72D1"/>
    <w:rsid w:val="000F48A9"/>
    <w:rsid w:val="000F64E9"/>
    <w:rsid w:val="000F6B06"/>
    <w:rsid w:val="0011351B"/>
    <w:rsid w:val="001212C7"/>
    <w:rsid w:val="00132B06"/>
    <w:rsid w:val="00136515"/>
    <w:rsid w:val="0013664C"/>
    <w:rsid w:val="00156EB9"/>
    <w:rsid w:val="001637B6"/>
    <w:rsid w:val="001A41FA"/>
    <w:rsid w:val="001C1BB2"/>
    <w:rsid w:val="001D2378"/>
    <w:rsid w:val="001E7D64"/>
    <w:rsid w:val="001F7408"/>
    <w:rsid w:val="001F7821"/>
    <w:rsid w:val="00263D8E"/>
    <w:rsid w:val="00267904"/>
    <w:rsid w:val="002703EE"/>
    <w:rsid w:val="00272DDC"/>
    <w:rsid w:val="00290966"/>
    <w:rsid w:val="00290B40"/>
    <w:rsid w:val="002A0E97"/>
    <w:rsid w:val="002A7C5E"/>
    <w:rsid w:val="002D7ED5"/>
    <w:rsid w:val="002E4C58"/>
    <w:rsid w:val="002F442D"/>
    <w:rsid w:val="00303FFA"/>
    <w:rsid w:val="00324F8B"/>
    <w:rsid w:val="00333BE8"/>
    <w:rsid w:val="00357ED9"/>
    <w:rsid w:val="00364A68"/>
    <w:rsid w:val="003832C6"/>
    <w:rsid w:val="00395072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2021F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4247"/>
    <w:rsid w:val="00657A13"/>
    <w:rsid w:val="00682B63"/>
    <w:rsid w:val="0069127E"/>
    <w:rsid w:val="006C12D7"/>
    <w:rsid w:val="006C221B"/>
    <w:rsid w:val="006C312A"/>
    <w:rsid w:val="006E198A"/>
    <w:rsid w:val="006E3EC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7F7687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C4761"/>
    <w:rsid w:val="008E3E02"/>
    <w:rsid w:val="008E4AF8"/>
    <w:rsid w:val="008E79B1"/>
    <w:rsid w:val="008F3AAC"/>
    <w:rsid w:val="009103AD"/>
    <w:rsid w:val="009259D2"/>
    <w:rsid w:val="00927651"/>
    <w:rsid w:val="0093381D"/>
    <w:rsid w:val="00941692"/>
    <w:rsid w:val="00947849"/>
    <w:rsid w:val="009663E6"/>
    <w:rsid w:val="009805EA"/>
    <w:rsid w:val="0098061D"/>
    <w:rsid w:val="0098270C"/>
    <w:rsid w:val="009878A7"/>
    <w:rsid w:val="00992B5E"/>
    <w:rsid w:val="009A394F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39CA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845AC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B7213"/>
    <w:rsid w:val="00CD6622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715E2"/>
    <w:rsid w:val="00E848C0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26031"/>
    <w:rsid w:val="00F36394"/>
    <w:rsid w:val="00F379DF"/>
    <w:rsid w:val="00F44EBF"/>
    <w:rsid w:val="00F51ED6"/>
    <w:rsid w:val="00F8124B"/>
    <w:rsid w:val="00F81438"/>
    <w:rsid w:val="00F8235B"/>
    <w:rsid w:val="00F856F8"/>
    <w:rsid w:val="00F86838"/>
    <w:rsid w:val="00FA5148"/>
    <w:rsid w:val="00FB2540"/>
    <w:rsid w:val="00FB5089"/>
    <w:rsid w:val="00FB5D7D"/>
    <w:rsid w:val="00FC1395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5</Pages>
  <Words>60</Words>
  <Characters>342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377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2026-02-11T20:53:00Z</dcterms:created>
  <dcterms:modified xsi:type="dcterms:W3CDTF">2026-02-11T21:45:00Z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