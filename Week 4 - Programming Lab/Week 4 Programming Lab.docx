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DA54F8E" w:rsidR="00272DDC" w:rsidRPr="006E6826" w:rsidRDefault="000F48A9" w:rsidP="007F5540">
            <w:pPr>
              <w:keepNext/>
              <w:keepLines/>
            </w:pPr>
            <w:r>
              <w:t>Lauren Lashley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726AB51" w:rsidR="00272DDC" w:rsidRPr="006E6826" w:rsidRDefault="002703EE" w:rsidP="007F5540">
            <w:pPr>
              <w:keepNext/>
              <w:keepLines/>
            </w:pPr>
            <w:r>
              <w:t xml:space="preserve">February </w:t>
            </w:r>
            <w:r w:rsidR="007F7687">
              <w:t>4</w:t>
            </w:r>
            <w:r w:rsidR="00841FAC">
              <w:t>, 2026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051F2EE9" w14:textId="73D9BB90" w:rsidR="008657BF" w:rsidRDefault="008657BF" w:rsidP="008657BF">
      <w:pPr>
        <w:pStyle w:val="Header"/>
        <w:keepLines/>
        <w:jc w:val="center"/>
      </w:pPr>
      <w:r>
        <w:br/>
      </w:r>
      <w:r w:rsidR="00693E6E">
        <w:t>Week 4 – Programming Lab</w:t>
      </w:r>
    </w:p>
    <w:p w14:paraId="06A66BEA" w14:textId="77777777" w:rsidR="003D46E2" w:rsidRDefault="003D46E2" w:rsidP="008657BF">
      <w:pPr>
        <w:pStyle w:val="Header"/>
        <w:keepLines/>
        <w:jc w:val="center"/>
      </w:pPr>
    </w:p>
    <w:p w14:paraId="2A8C1A42" w14:textId="46348E3D" w:rsidR="00AE071A" w:rsidRDefault="00D57DC2" w:rsidP="00AE071A">
      <w:pPr>
        <w:pStyle w:val="Header"/>
        <w:keepLines/>
      </w:pPr>
      <w:r>
        <w:t xml:space="preserve">Testing </w:t>
      </w:r>
      <w:r w:rsidR="00A1740E">
        <w:t>Byte</w:t>
      </w:r>
      <w:r w:rsidR="00F971CF">
        <w:t xml:space="preserve"> + Logic</w:t>
      </w:r>
      <w:r w:rsidR="00A1740E">
        <w:t xml:space="preserve">: </w:t>
      </w:r>
    </w:p>
    <w:p w14:paraId="7E265E9B" w14:textId="2ED7A235" w:rsidR="003D46E2" w:rsidRDefault="003D46E2" w:rsidP="00A1740E">
      <w:pPr>
        <w:pStyle w:val="Header"/>
        <w:keepLines/>
      </w:pPr>
      <w:r w:rsidRPr="003D46E2">
        <w:drawing>
          <wp:inline distT="0" distB="0" distL="0" distR="0" wp14:anchorId="217692BD" wp14:editId="22A8A9C0">
            <wp:extent cx="4912074" cy="2893555"/>
            <wp:effectExtent l="0" t="0" r="3175" b="2540"/>
            <wp:docPr id="76080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089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802" cy="29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E574" w14:textId="158B97E7" w:rsidR="00F971CF" w:rsidRDefault="00F330A0" w:rsidP="00A1740E">
      <w:pPr>
        <w:pStyle w:val="Header"/>
        <w:keepLines/>
      </w:pPr>
      <w:r w:rsidRPr="00F330A0">
        <w:drawing>
          <wp:inline distT="0" distB="0" distL="0" distR="0" wp14:anchorId="274F2B1F" wp14:editId="23361290">
            <wp:extent cx="5048955" cy="3524742"/>
            <wp:effectExtent l="0" t="0" r="0" b="0"/>
            <wp:docPr id="154776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68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1A65" w14:textId="77777777" w:rsidR="00A1740E" w:rsidRDefault="00A1740E" w:rsidP="00A1740E">
      <w:pPr>
        <w:pStyle w:val="Header"/>
        <w:keepLines/>
      </w:pPr>
    </w:p>
    <w:p w14:paraId="0D473782" w14:textId="46C8D332" w:rsidR="00A1740E" w:rsidRDefault="004210DC" w:rsidP="00A1740E">
      <w:pPr>
        <w:pStyle w:val="Header"/>
        <w:keepLines/>
      </w:pPr>
      <w:r>
        <w:t xml:space="preserve">Testing </w:t>
      </w:r>
      <w:r w:rsidR="00A1740E">
        <w:t xml:space="preserve">Short: </w:t>
      </w:r>
    </w:p>
    <w:p w14:paraId="439DA237" w14:textId="1E0F3AFC" w:rsidR="003D46E2" w:rsidRDefault="00DC4472" w:rsidP="00A1740E">
      <w:pPr>
        <w:pStyle w:val="Header"/>
        <w:keepLines/>
      </w:pPr>
      <w:r w:rsidRPr="00DC4472">
        <w:drawing>
          <wp:inline distT="0" distB="0" distL="0" distR="0" wp14:anchorId="4956A3EC" wp14:editId="149A4A3E">
            <wp:extent cx="4881563" cy="2840700"/>
            <wp:effectExtent l="0" t="0" r="0" b="0"/>
            <wp:docPr id="17265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5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914" cy="284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0847" w14:textId="7BA9193E" w:rsidR="00CE0C0D" w:rsidRDefault="00CE0C0D" w:rsidP="00A1740E">
      <w:pPr>
        <w:pStyle w:val="Header"/>
        <w:keepLines/>
      </w:pPr>
      <w:r w:rsidRPr="00CE0C0D">
        <w:drawing>
          <wp:inline distT="0" distB="0" distL="0" distR="0" wp14:anchorId="213A4FC5" wp14:editId="5512FB54">
            <wp:extent cx="5010849" cy="1667108"/>
            <wp:effectExtent l="0" t="0" r="0" b="9525"/>
            <wp:docPr id="12288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880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6B4E" w14:textId="77777777" w:rsidR="00AA7D96" w:rsidRDefault="00AA7D96" w:rsidP="00A1740E">
      <w:pPr>
        <w:pStyle w:val="Header"/>
        <w:keepLines/>
      </w:pPr>
    </w:p>
    <w:p w14:paraId="3A80BB6F" w14:textId="77777777" w:rsidR="00AA7D96" w:rsidRDefault="00AA7D96" w:rsidP="00A1740E">
      <w:pPr>
        <w:pStyle w:val="Header"/>
        <w:keepLines/>
      </w:pPr>
    </w:p>
    <w:p w14:paraId="532D9D9C" w14:textId="77777777" w:rsidR="00AA7D96" w:rsidRDefault="00AA7D96" w:rsidP="00A1740E">
      <w:pPr>
        <w:pStyle w:val="Header"/>
        <w:keepLines/>
      </w:pPr>
    </w:p>
    <w:p w14:paraId="78D7F0A7" w14:textId="77777777" w:rsidR="00AA7D96" w:rsidRDefault="00AA7D96" w:rsidP="00A1740E">
      <w:pPr>
        <w:pStyle w:val="Header"/>
        <w:keepLines/>
      </w:pPr>
    </w:p>
    <w:p w14:paraId="78FFED61" w14:textId="77777777" w:rsidR="00AA7D96" w:rsidRDefault="00AA7D96" w:rsidP="00A1740E">
      <w:pPr>
        <w:pStyle w:val="Header"/>
        <w:keepLines/>
      </w:pPr>
    </w:p>
    <w:p w14:paraId="4E4AD2CC" w14:textId="77777777" w:rsidR="00AA7D96" w:rsidRDefault="00AA7D96" w:rsidP="00A1740E">
      <w:pPr>
        <w:pStyle w:val="Header"/>
        <w:keepLines/>
      </w:pPr>
    </w:p>
    <w:p w14:paraId="50EC8E13" w14:textId="77777777" w:rsidR="00AA7D96" w:rsidRDefault="00AA7D96" w:rsidP="00A1740E">
      <w:pPr>
        <w:pStyle w:val="Header"/>
        <w:keepLines/>
      </w:pPr>
    </w:p>
    <w:p w14:paraId="6880A8AA" w14:textId="77777777" w:rsidR="00AA7D96" w:rsidRDefault="00AA7D96" w:rsidP="00A1740E">
      <w:pPr>
        <w:pStyle w:val="Header"/>
        <w:keepLines/>
      </w:pPr>
    </w:p>
    <w:p w14:paraId="09DDE937" w14:textId="77777777" w:rsidR="00AA7D96" w:rsidRDefault="00AA7D96" w:rsidP="00A1740E">
      <w:pPr>
        <w:pStyle w:val="Header"/>
        <w:keepLines/>
      </w:pPr>
    </w:p>
    <w:p w14:paraId="7798C57E" w14:textId="77777777" w:rsidR="00AA7D96" w:rsidRDefault="00AA7D96" w:rsidP="00A1740E">
      <w:pPr>
        <w:pStyle w:val="Header"/>
        <w:keepLines/>
      </w:pPr>
    </w:p>
    <w:p w14:paraId="5CDE4F26" w14:textId="77777777" w:rsidR="00AA7D96" w:rsidRDefault="00AA7D96" w:rsidP="00A1740E">
      <w:pPr>
        <w:pStyle w:val="Header"/>
        <w:keepLines/>
      </w:pPr>
    </w:p>
    <w:p w14:paraId="2FFB13BE" w14:textId="77777777" w:rsidR="00AA7D96" w:rsidRDefault="00AA7D96" w:rsidP="00A1740E">
      <w:pPr>
        <w:pStyle w:val="Header"/>
        <w:keepLines/>
      </w:pPr>
    </w:p>
    <w:p w14:paraId="4CC5BBA9" w14:textId="77777777" w:rsidR="00AA7D96" w:rsidRDefault="00AA7D96" w:rsidP="00A1740E">
      <w:pPr>
        <w:pStyle w:val="Header"/>
        <w:keepLines/>
      </w:pPr>
    </w:p>
    <w:p w14:paraId="6C667F25" w14:textId="77777777" w:rsidR="00AA7D96" w:rsidRDefault="00AA7D96" w:rsidP="00A1740E">
      <w:pPr>
        <w:pStyle w:val="Header"/>
        <w:keepLines/>
      </w:pPr>
    </w:p>
    <w:p w14:paraId="37AA452E" w14:textId="77777777" w:rsidR="00AA7D96" w:rsidRDefault="00AA7D96" w:rsidP="00A1740E">
      <w:pPr>
        <w:pStyle w:val="Header"/>
        <w:keepLines/>
      </w:pPr>
    </w:p>
    <w:p w14:paraId="416E6510" w14:textId="77777777" w:rsidR="00AA7D96" w:rsidRDefault="00AA7D96" w:rsidP="00A1740E">
      <w:pPr>
        <w:pStyle w:val="Header"/>
        <w:keepLines/>
      </w:pPr>
    </w:p>
    <w:p w14:paraId="6D92F07C" w14:textId="77777777" w:rsidR="00AA7D96" w:rsidRDefault="00AA7D96" w:rsidP="00A1740E">
      <w:pPr>
        <w:pStyle w:val="Header"/>
        <w:keepLines/>
      </w:pPr>
    </w:p>
    <w:p w14:paraId="37D4AA3D" w14:textId="77777777" w:rsidR="00AA7D96" w:rsidRDefault="00AA7D96" w:rsidP="00A1740E">
      <w:pPr>
        <w:pStyle w:val="Header"/>
        <w:keepLines/>
      </w:pPr>
    </w:p>
    <w:p w14:paraId="61F4C049" w14:textId="77777777" w:rsidR="00AA7D96" w:rsidRDefault="00AA7D96" w:rsidP="00A1740E">
      <w:pPr>
        <w:pStyle w:val="Header"/>
        <w:keepLines/>
      </w:pPr>
    </w:p>
    <w:p w14:paraId="3C08CFD5" w14:textId="77777777" w:rsidR="00B119D6" w:rsidRDefault="00B119D6" w:rsidP="00A1740E">
      <w:pPr>
        <w:pStyle w:val="Header"/>
        <w:keepLines/>
      </w:pPr>
    </w:p>
    <w:p w14:paraId="68C8ACEE" w14:textId="77777777" w:rsidR="00B119D6" w:rsidRDefault="00B119D6" w:rsidP="00A1740E">
      <w:pPr>
        <w:pStyle w:val="Header"/>
        <w:keepLines/>
      </w:pPr>
    </w:p>
    <w:p w14:paraId="7ED6F017" w14:textId="55F7E2D5" w:rsidR="00B119D6" w:rsidRPr="008657BF" w:rsidRDefault="004210DC" w:rsidP="00A1740E">
      <w:pPr>
        <w:pStyle w:val="Header"/>
        <w:keepLines/>
      </w:pPr>
      <w:r>
        <w:lastRenderedPageBreak/>
        <w:t xml:space="preserve">Testing </w:t>
      </w:r>
      <w:r w:rsidR="00B119D6">
        <w:t xml:space="preserve">Int: </w:t>
      </w:r>
    </w:p>
    <w:p w14:paraId="2B746919" w14:textId="4C15B8DF" w:rsidR="00DC4472" w:rsidRDefault="00DC4472" w:rsidP="00B119D6">
      <w:pPr>
        <w:pStyle w:val="Header"/>
        <w:keepNext/>
        <w:keepLines/>
        <w:tabs>
          <w:tab w:val="clear" w:pos="4320"/>
          <w:tab w:val="clear" w:pos="8640"/>
        </w:tabs>
      </w:pPr>
      <w:r w:rsidRPr="00DC4472">
        <w:lastRenderedPageBreak/>
        <w:drawing>
          <wp:inline distT="0" distB="0" distL="0" distR="0" wp14:anchorId="786220BE" wp14:editId="43DBEC98">
            <wp:extent cx="5152849" cy="2789052"/>
            <wp:effectExtent l="0" t="0" r="0" b="0"/>
            <wp:docPr id="88212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26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2849" cy="278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35EB8" w14:textId="7A3EBA33" w:rsidR="00B33EF8" w:rsidRDefault="00B33EF8" w:rsidP="00B119D6">
      <w:pPr>
        <w:pStyle w:val="Header"/>
        <w:keepNext/>
        <w:keepLines/>
        <w:tabs>
          <w:tab w:val="clear" w:pos="4320"/>
          <w:tab w:val="clear" w:pos="8640"/>
        </w:tabs>
      </w:pPr>
      <w:r w:rsidRPr="00B33EF8">
        <w:drawing>
          <wp:inline distT="0" distB="0" distL="0" distR="0" wp14:anchorId="537A30BC" wp14:editId="11AC8008">
            <wp:extent cx="5353797" cy="1752845"/>
            <wp:effectExtent l="0" t="0" r="0" b="0"/>
            <wp:docPr id="125405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3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6251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5CCC1129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78FC40C6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45F0428D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08E4F3F0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03934B72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6170B61D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005E1C25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4E9D2AA8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3486C1F8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20915416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5C56FCB1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0DA481FF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7575C0E6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6FFDD6F2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474C5968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6D5D50A3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76659891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7AEEEFBB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4A1E25BD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242BA294" w14:textId="77777777" w:rsidR="008F7376" w:rsidRDefault="008F737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5663748F" w14:textId="77777777" w:rsidR="00AA7D96" w:rsidRDefault="00AA7D96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0F0290B3" w14:textId="77777777" w:rsidR="000C320A" w:rsidRDefault="000C320A" w:rsidP="00B119D6">
      <w:pPr>
        <w:pStyle w:val="Header"/>
        <w:keepNext/>
        <w:keepLines/>
        <w:tabs>
          <w:tab w:val="clear" w:pos="4320"/>
          <w:tab w:val="clear" w:pos="8640"/>
        </w:tabs>
      </w:pPr>
    </w:p>
    <w:p w14:paraId="71ECB8F7" w14:textId="6329CF05" w:rsidR="000C320A" w:rsidRDefault="004210DC" w:rsidP="00B119D6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Testing </w:t>
      </w:r>
      <w:r w:rsidR="000C320A">
        <w:t>Long:</w:t>
      </w:r>
    </w:p>
    <w:p w14:paraId="19F0D00C" w14:textId="61BE9740" w:rsidR="00D76BB4" w:rsidRDefault="008D1D7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D1D79">
        <w:drawing>
          <wp:inline distT="0" distB="0" distL="0" distR="0" wp14:anchorId="67BD6051" wp14:editId="27DC715F">
            <wp:extent cx="5164852" cy="2967086"/>
            <wp:effectExtent l="0" t="0" r="0" b="5080"/>
            <wp:docPr id="45474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498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3099" cy="29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54F2" w14:textId="0F0E8A55" w:rsidR="008F7376" w:rsidRDefault="008F737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F7376">
        <w:drawing>
          <wp:inline distT="0" distB="0" distL="0" distR="0" wp14:anchorId="3BDDA7A3" wp14:editId="4174DA01">
            <wp:extent cx="4839375" cy="1800476"/>
            <wp:effectExtent l="0" t="0" r="0" b="9525"/>
            <wp:docPr id="209557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723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64A0" w14:textId="77777777" w:rsidR="009D0BA9" w:rsidRDefault="009D0BA9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7D7D4FD" w14:textId="13D92051" w:rsidR="009D0BA9" w:rsidRDefault="009D0BA9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D69D1C1" w14:textId="77777777" w:rsidR="009D0BA9" w:rsidRDefault="009D0BA9">
      <w:r>
        <w:br w:type="page"/>
      </w:r>
    </w:p>
    <w:p w14:paraId="04BE7824" w14:textId="1A6ABEF5" w:rsidR="009D0BA9" w:rsidRDefault="004C034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Te</w:t>
      </w:r>
      <w:r w:rsidR="004210DC">
        <w:t xml:space="preserve">sting </w:t>
      </w:r>
      <w:r w:rsidR="009D0BA9">
        <w:t xml:space="preserve">Clear: </w:t>
      </w:r>
    </w:p>
    <w:p w14:paraId="4AB4463C" w14:textId="76A0AA9C" w:rsidR="009D0BA9" w:rsidRDefault="007B166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7B1666">
        <w:drawing>
          <wp:inline distT="0" distB="0" distL="0" distR="0" wp14:anchorId="0CBE1371" wp14:editId="2395BF06">
            <wp:extent cx="6309360" cy="3804920"/>
            <wp:effectExtent l="0" t="0" r="0" b="5080"/>
            <wp:docPr id="193500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038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C094" w14:textId="5F72ED40" w:rsidR="005828F8" w:rsidRDefault="005664E6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Clear and Exit Logic:</w:t>
      </w:r>
    </w:p>
    <w:p w14:paraId="63CDCA8D" w14:textId="77777777" w:rsidR="005664E6" w:rsidRDefault="005664E6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6ABEEF5" w14:textId="1C770F72" w:rsidR="005664E6" w:rsidRDefault="005664E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5664E6">
        <w:drawing>
          <wp:inline distT="0" distB="0" distL="0" distR="0" wp14:anchorId="1E9839CB" wp14:editId="50EDEF1F">
            <wp:extent cx="4944165" cy="1771897"/>
            <wp:effectExtent l="0" t="0" r="8890" b="0"/>
            <wp:docPr id="177103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361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C161" w14:textId="77777777" w:rsidR="005664E6" w:rsidRDefault="005664E6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6D1EA9F" w14:textId="77777777" w:rsidR="00C3152D" w:rsidRDefault="00C3152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909FB64" w14:textId="77777777" w:rsidR="00C3152D" w:rsidRDefault="00C3152D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1C1F9BE" w14:textId="77777777" w:rsidR="009D0BA9" w:rsidRDefault="009D0BA9">
      <w:r>
        <w:br w:type="page"/>
      </w:r>
    </w:p>
    <w:p w14:paraId="69BFE419" w14:textId="77777777" w:rsidR="00E65E14" w:rsidRDefault="00E65E14" w:rsidP="00E65E1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Added float, double and decimal:</w:t>
      </w:r>
    </w:p>
    <w:p w14:paraId="57771605" w14:textId="4F19FB02" w:rsidR="009D0BA9" w:rsidRDefault="00E65E14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rPr>
          <w:noProof/>
        </w:rPr>
        <w:drawing>
          <wp:inline distT="0" distB="0" distL="0" distR="0" wp14:anchorId="2BE9C199" wp14:editId="730CDA27">
            <wp:extent cx="6300470" cy="2934335"/>
            <wp:effectExtent l="0" t="0" r="5080" b="0"/>
            <wp:docPr id="194613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3BEED" w14:textId="4DB0E5FC" w:rsidR="00FD1EDD" w:rsidRDefault="00FD1EDD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FD1EDD">
        <w:drawing>
          <wp:inline distT="0" distB="0" distL="0" distR="0" wp14:anchorId="1673C758" wp14:editId="72B349CA">
            <wp:extent cx="6030167" cy="5172797"/>
            <wp:effectExtent l="0" t="0" r="8890" b="8890"/>
            <wp:docPr id="195538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872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2C89E" w14:textId="77777777" w:rsidR="00E65E14" w:rsidRDefault="00E65E1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9EF2918" w14:textId="10C1FEC0" w:rsidR="00E65E14" w:rsidRDefault="00E65E14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Testing </w:t>
      </w:r>
      <w:r w:rsidR="004D5635">
        <w:t xml:space="preserve">float: </w:t>
      </w:r>
    </w:p>
    <w:p w14:paraId="074B7F35" w14:textId="3EAAAF7B" w:rsidR="004D5635" w:rsidRDefault="004D5635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4D5635">
        <w:drawing>
          <wp:inline distT="0" distB="0" distL="0" distR="0" wp14:anchorId="351AE3C4" wp14:editId="177457D8">
            <wp:extent cx="6309360" cy="3463925"/>
            <wp:effectExtent l="0" t="0" r="0" b="3175"/>
            <wp:docPr id="89241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411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58E07" w14:textId="77777777" w:rsidR="008E319E" w:rsidRDefault="008E319E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ABBE499" w14:textId="23F9F545" w:rsidR="008E319E" w:rsidRDefault="008E319E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Testing Double:</w:t>
      </w:r>
    </w:p>
    <w:p w14:paraId="73BF726A" w14:textId="32F852FD" w:rsidR="008E319E" w:rsidRDefault="008E319E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8E319E">
        <w:drawing>
          <wp:inline distT="0" distB="0" distL="0" distR="0" wp14:anchorId="7B94807C" wp14:editId="6B143D84">
            <wp:extent cx="6309360" cy="3751580"/>
            <wp:effectExtent l="0" t="0" r="0" b="1270"/>
            <wp:docPr id="60937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76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52E2" w14:textId="77777777" w:rsidR="000654B7" w:rsidRDefault="000654B7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4FC76A5" w14:textId="77777777" w:rsidR="000221D3" w:rsidRDefault="000221D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CF23CC6" w14:textId="77777777" w:rsidR="000221D3" w:rsidRDefault="000221D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1B7779E" w14:textId="77777777" w:rsidR="000221D3" w:rsidRDefault="000221D3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27D9115" w14:textId="24126B9F" w:rsidR="000654B7" w:rsidRDefault="000654B7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 xml:space="preserve">Testing Decimal: </w:t>
      </w:r>
    </w:p>
    <w:p w14:paraId="4F6B29A3" w14:textId="4DD0D7F5" w:rsidR="000654B7" w:rsidRDefault="000654B7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654B7">
        <w:drawing>
          <wp:inline distT="0" distB="0" distL="0" distR="0" wp14:anchorId="5FF9BF3F" wp14:editId="75F85CBD">
            <wp:extent cx="6309360" cy="3648075"/>
            <wp:effectExtent l="0" t="0" r="0" b="9525"/>
            <wp:docPr id="132799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910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1727" w14:textId="77777777" w:rsidR="007E4031" w:rsidRDefault="007E4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5353CF7" w14:textId="77777777" w:rsidR="007E4031" w:rsidRDefault="007E4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032773CC" w14:textId="77777777" w:rsidR="007E4031" w:rsidRDefault="007E4031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49F18B16" w14:textId="767F4D96" w:rsidR="007E4031" w:rsidRDefault="00F4617C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Added </w:t>
      </w:r>
      <w:r w:rsidR="00E174BC">
        <w:t>Math Op Buttons AND COLOR CORRECTED GROUPING:</w:t>
      </w:r>
    </w:p>
    <w:p w14:paraId="3152A3AD" w14:textId="42ED6B31" w:rsidR="00E174BC" w:rsidRDefault="00D87DAF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D87DAF">
        <w:drawing>
          <wp:inline distT="0" distB="0" distL="0" distR="0" wp14:anchorId="2935FE0F" wp14:editId="0908FC0A">
            <wp:extent cx="6309360" cy="3734435"/>
            <wp:effectExtent l="0" t="0" r="0" b="0"/>
            <wp:docPr id="108956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685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C1264" w14:textId="4158E001" w:rsidR="007205B6" w:rsidRDefault="007205B6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7205B6">
        <w:lastRenderedPageBreak/>
        <w:drawing>
          <wp:inline distT="0" distB="0" distL="0" distR="0" wp14:anchorId="09964C33" wp14:editId="40E96D20">
            <wp:extent cx="6309360" cy="4302125"/>
            <wp:effectExtent l="0" t="0" r="0" b="3175"/>
            <wp:docPr id="119596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8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8E9C" w14:textId="77777777" w:rsidR="00C40C7C" w:rsidRDefault="00C40C7C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6A107FD4" w14:textId="48CFE84A" w:rsidR="00C40C7C" w:rsidRDefault="00C40C7C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Testing Power: </w:t>
      </w:r>
    </w:p>
    <w:p w14:paraId="40C3B11B" w14:textId="2A0DBED3" w:rsidR="00C40C7C" w:rsidRDefault="00C40C7C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C40C7C">
        <w:drawing>
          <wp:inline distT="0" distB="0" distL="0" distR="0" wp14:anchorId="6C5E6098" wp14:editId="27900A14">
            <wp:extent cx="6309360" cy="3636645"/>
            <wp:effectExtent l="0" t="0" r="0" b="1905"/>
            <wp:docPr id="181797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734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C4BA" w14:textId="77777777" w:rsidR="00326CF0" w:rsidRDefault="00326CF0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2306DEBE" w14:textId="77777777" w:rsidR="00326CF0" w:rsidRDefault="00326CF0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96C60F3" w14:textId="77777777" w:rsidR="00326CF0" w:rsidRDefault="00326CF0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BBD1724" w14:textId="18A4B8CA" w:rsidR="00326CF0" w:rsidRDefault="00326CF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Testing Round: </w:t>
      </w:r>
    </w:p>
    <w:p w14:paraId="0C2BA1D2" w14:textId="6BCE1B19" w:rsidR="00AC07A9" w:rsidRDefault="00AC07A9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AC07A9">
        <w:drawing>
          <wp:inline distT="0" distB="0" distL="0" distR="0" wp14:anchorId="5CF276C1" wp14:editId="02381156">
            <wp:extent cx="6309360" cy="3763010"/>
            <wp:effectExtent l="0" t="0" r="0" b="8890"/>
            <wp:docPr id="12558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94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9BFB" w14:textId="77777777" w:rsidR="00326CF0" w:rsidRDefault="00326CF0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358A0556" w14:textId="5A79889C" w:rsidR="00326CF0" w:rsidRDefault="00326CF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 xml:space="preserve">Testing Square Root: </w:t>
      </w:r>
    </w:p>
    <w:p w14:paraId="15A78B83" w14:textId="36EA59A1" w:rsidR="00326CF0" w:rsidRDefault="00C93FB2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C93FB2">
        <w:drawing>
          <wp:inline distT="0" distB="0" distL="0" distR="0" wp14:anchorId="577D4908" wp14:editId="4E708B85">
            <wp:extent cx="6309360" cy="3734435"/>
            <wp:effectExtent l="0" t="0" r="0" b="0"/>
            <wp:docPr id="157308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822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E935" w14:textId="77777777" w:rsidR="00562A7D" w:rsidRPr="00D81515" w:rsidRDefault="00562A7D" w:rsidP="00740074">
      <w:pPr>
        <w:pStyle w:val="Header"/>
        <w:keepNext/>
        <w:keepLines/>
        <w:tabs>
          <w:tab w:val="clear" w:pos="4320"/>
          <w:tab w:val="clear" w:pos="8640"/>
        </w:tabs>
      </w:pPr>
    </w:p>
    <w:sectPr w:rsidR="00562A7D" w:rsidRPr="00D81515" w:rsidSect="00F36394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704A" w14:textId="77777777" w:rsidR="0086705B" w:rsidRDefault="0086705B">
      <w:r>
        <w:separator/>
      </w:r>
    </w:p>
  </w:endnote>
  <w:endnote w:type="continuationSeparator" w:id="0">
    <w:p w14:paraId="555E0004" w14:textId="77777777" w:rsidR="0086705B" w:rsidRDefault="00867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70E64" w14:textId="77777777" w:rsidR="0086705B" w:rsidRDefault="0086705B">
      <w:r>
        <w:separator/>
      </w:r>
    </w:p>
  </w:footnote>
  <w:footnote w:type="continuationSeparator" w:id="0">
    <w:p w14:paraId="4DDB5107" w14:textId="77777777" w:rsidR="0086705B" w:rsidRDefault="00867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21D3"/>
    <w:rsid w:val="000234D2"/>
    <w:rsid w:val="00062362"/>
    <w:rsid w:val="00064762"/>
    <w:rsid w:val="000654B7"/>
    <w:rsid w:val="00070419"/>
    <w:rsid w:val="00083BFE"/>
    <w:rsid w:val="000A0C86"/>
    <w:rsid w:val="000A14BA"/>
    <w:rsid w:val="000C320A"/>
    <w:rsid w:val="000D364E"/>
    <w:rsid w:val="000E236D"/>
    <w:rsid w:val="000E24E9"/>
    <w:rsid w:val="000E72D1"/>
    <w:rsid w:val="000F48A9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03EE"/>
    <w:rsid w:val="00272DDC"/>
    <w:rsid w:val="00290966"/>
    <w:rsid w:val="00290B40"/>
    <w:rsid w:val="002A0E97"/>
    <w:rsid w:val="002A7C5E"/>
    <w:rsid w:val="002D7ED5"/>
    <w:rsid w:val="002E4C58"/>
    <w:rsid w:val="002F442D"/>
    <w:rsid w:val="00303FFA"/>
    <w:rsid w:val="00324F8B"/>
    <w:rsid w:val="00326CF0"/>
    <w:rsid w:val="00333BE8"/>
    <w:rsid w:val="00364A68"/>
    <w:rsid w:val="003832C6"/>
    <w:rsid w:val="003A241A"/>
    <w:rsid w:val="003A46F9"/>
    <w:rsid w:val="003D46E2"/>
    <w:rsid w:val="003D4FAB"/>
    <w:rsid w:val="003D5324"/>
    <w:rsid w:val="003F5DDE"/>
    <w:rsid w:val="00400738"/>
    <w:rsid w:val="00403DFB"/>
    <w:rsid w:val="00407477"/>
    <w:rsid w:val="0041239F"/>
    <w:rsid w:val="004169F6"/>
    <w:rsid w:val="0042021F"/>
    <w:rsid w:val="004210DC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0340"/>
    <w:rsid w:val="004C1E16"/>
    <w:rsid w:val="004D1541"/>
    <w:rsid w:val="004D5635"/>
    <w:rsid w:val="004E5377"/>
    <w:rsid w:val="00503412"/>
    <w:rsid w:val="005304CC"/>
    <w:rsid w:val="00552532"/>
    <w:rsid w:val="00554B88"/>
    <w:rsid w:val="005623D4"/>
    <w:rsid w:val="00562A7D"/>
    <w:rsid w:val="005664E6"/>
    <w:rsid w:val="0057098F"/>
    <w:rsid w:val="00575FE8"/>
    <w:rsid w:val="005828F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93E6E"/>
    <w:rsid w:val="006C12D7"/>
    <w:rsid w:val="006C221B"/>
    <w:rsid w:val="006C312A"/>
    <w:rsid w:val="006E198A"/>
    <w:rsid w:val="006E69DA"/>
    <w:rsid w:val="007205B6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B1666"/>
    <w:rsid w:val="007E4031"/>
    <w:rsid w:val="007E755A"/>
    <w:rsid w:val="007F327C"/>
    <w:rsid w:val="007F5540"/>
    <w:rsid w:val="007F571F"/>
    <w:rsid w:val="007F7687"/>
    <w:rsid w:val="00806989"/>
    <w:rsid w:val="00810278"/>
    <w:rsid w:val="0081337E"/>
    <w:rsid w:val="0082144A"/>
    <w:rsid w:val="008419C2"/>
    <w:rsid w:val="00841FAC"/>
    <w:rsid w:val="00844205"/>
    <w:rsid w:val="00845FFF"/>
    <w:rsid w:val="00854393"/>
    <w:rsid w:val="008557E0"/>
    <w:rsid w:val="008657BF"/>
    <w:rsid w:val="0086705B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D1D79"/>
    <w:rsid w:val="008E319E"/>
    <w:rsid w:val="008E3E02"/>
    <w:rsid w:val="008E4AF8"/>
    <w:rsid w:val="008E79B1"/>
    <w:rsid w:val="008F3AAC"/>
    <w:rsid w:val="008F7376"/>
    <w:rsid w:val="009259D2"/>
    <w:rsid w:val="00927651"/>
    <w:rsid w:val="00941692"/>
    <w:rsid w:val="00947849"/>
    <w:rsid w:val="009663E6"/>
    <w:rsid w:val="009805EA"/>
    <w:rsid w:val="0098061D"/>
    <w:rsid w:val="0098270C"/>
    <w:rsid w:val="009878A7"/>
    <w:rsid w:val="00992B5E"/>
    <w:rsid w:val="009A394F"/>
    <w:rsid w:val="009A4353"/>
    <w:rsid w:val="009C12C0"/>
    <w:rsid w:val="009C13AD"/>
    <w:rsid w:val="009C1AFE"/>
    <w:rsid w:val="009C296E"/>
    <w:rsid w:val="009D0BA9"/>
    <w:rsid w:val="009D3A86"/>
    <w:rsid w:val="009D477A"/>
    <w:rsid w:val="009E4BA2"/>
    <w:rsid w:val="009E640E"/>
    <w:rsid w:val="00A019C4"/>
    <w:rsid w:val="00A056DA"/>
    <w:rsid w:val="00A05F5B"/>
    <w:rsid w:val="00A063B3"/>
    <w:rsid w:val="00A06E59"/>
    <w:rsid w:val="00A1740E"/>
    <w:rsid w:val="00A17B91"/>
    <w:rsid w:val="00A239CA"/>
    <w:rsid w:val="00A278D4"/>
    <w:rsid w:val="00A3356F"/>
    <w:rsid w:val="00A343DB"/>
    <w:rsid w:val="00A34A7D"/>
    <w:rsid w:val="00A36811"/>
    <w:rsid w:val="00A44E8D"/>
    <w:rsid w:val="00A46BEA"/>
    <w:rsid w:val="00A52667"/>
    <w:rsid w:val="00A84450"/>
    <w:rsid w:val="00A86148"/>
    <w:rsid w:val="00AA09BD"/>
    <w:rsid w:val="00AA7D96"/>
    <w:rsid w:val="00AB7BA8"/>
    <w:rsid w:val="00AC07A9"/>
    <w:rsid w:val="00AC2784"/>
    <w:rsid w:val="00AD339A"/>
    <w:rsid w:val="00AD571F"/>
    <w:rsid w:val="00AE071A"/>
    <w:rsid w:val="00AE49AB"/>
    <w:rsid w:val="00AF4726"/>
    <w:rsid w:val="00AF5CD8"/>
    <w:rsid w:val="00B06F45"/>
    <w:rsid w:val="00B079BF"/>
    <w:rsid w:val="00B119D6"/>
    <w:rsid w:val="00B21EB5"/>
    <w:rsid w:val="00B33CB9"/>
    <w:rsid w:val="00B33EF8"/>
    <w:rsid w:val="00B54893"/>
    <w:rsid w:val="00B73AC4"/>
    <w:rsid w:val="00BA4951"/>
    <w:rsid w:val="00BB64C5"/>
    <w:rsid w:val="00BC01C9"/>
    <w:rsid w:val="00BC1A80"/>
    <w:rsid w:val="00BC20A6"/>
    <w:rsid w:val="00BD385C"/>
    <w:rsid w:val="00BE1AD9"/>
    <w:rsid w:val="00BE3EDC"/>
    <w:rsid w:val="00C20AAC"/>
    <w:rsid w:val="00C21718"/>
    <w:rsid w:val="00C23549"/>
    <w:rsid w:val="00C3152D"/>
    <w:rsid w:val="00C40C7C"/>
    <w:rsid w:val="00C513CA"/>
    <w:rsid w:val="00C60E53"/>
    <w:rsid w:val="00C613F8"/>
    <w:rsid w:val="00C70F72"/>
    <w:rsid w:val="00C7429A"/>
    <w:rsid w:val="00C76CE4"/>
    <w:rsid w:val="00C82862"/>
    <w:rsid w:val="00C83C9E"/>
    <w:rsid w:val="00C93FB2"/>
    <w:rsid w:val="00CD6622"/>
    <w:rsid w:val="00CE0C0D"/>
    <w:rsid w:val="00D068CB"/>
    <w:rsid w:val="00D33187"/>
    <w:rsid w:val="00D37082"/>
    <w:rsid w:val="00D47651"/>
    <w:rsid w:val="00D548CC"/>
    <w:rsid w:val="00D57DC2"/>
    <w:rsid w:val="00D62027"/>
    <w:rsid w:val="00D71E52"/>
    <w:rsid w:val="00D72586"/>
    <w:rsid w:val="00D76BB4"/>
    <w:rsid w:val="00D81515"/>
    <w:rsid w:val="00D82CA2"/>
    <w:rsid w:val="00D833C6"/>
    <w:rsid w:val="00D85748"/>
    <w:rsid w:val="00D87DAF"/>
    <w:rsid w:val="00DA48F5"/>
    <w:rsid w:val="00DC4472"/>
    <w:rsid w:val="00DC5902"/>
    <w:rsid w:val="00DE2174"/>
    <w:rsid w:val="00E00436"/>
    <w:rsid w:val="00E0413C"/>
    <w:rsid w:val="00E070EC"/>
    <w:rsid w:val="00E1377B"/>
    <w:rsid w:val="00E174BC"/>
    <w:rsid w:val="00E327C8"/>
    <w:rsid w:val="00E32ED2"/>
    <w:rsid w:val="00E46979"/>
    <w:rsid w:val="00E56A1E"/>
    <w:rsid w:val="00E659E8"/>
    <w:rsid w:val="00E65E14"/>
    <w:rsid w:val="00E6784F"/>
    <w:rsid w:val="00EA5216"/>
    <w:rsid w:val="00EB1261"/>
    <w:rsid w:val="00EB1702"/>
    <w:rsid w:val="00EB2D1D"/>
    <w:rsid w:val="00EB502E"/>
    <w:rsid w:val="00EC7E8B"/>
    <w:rsid w:val="00ED7652"/>
    <w:rsid w:val="00EF3CD6"/>
    <w:rsid w:val="00EF5976"/>
    <w:rsid w:val="00F20593"/>
    <w:rsid w:val="00F330A0"/>
    <w:rsid w:val="00F36394"/>
    <w:rsid w:val="00F44EBF"/>
    <w:rsid w:val="00F4617C"/>
    <w:rsid w:val="00F8124B"/>
    <w:rsid w:val="00F81438"/>
    <w:rsid w:val="00F8235B"/>
    <w:rsid w:val="00F86838"/>
    <w:rsid w:val="00F971CF"/>
    <w:rsid w:val="00FA5148"/>
    <w:rsid w:val="00FB2540"/>
    <w:rsid w:val="00FB5089"/>
    <w:rsid w:val="00FB5D7D"/>
    <w:rsid w:val="00FD1ED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11</Pages>
  <Words>101</Words>
  <Characters>546</Characters>
  <Application>Microsoft Office Word</Application>
  <DocSecurity>0</DocSecurity>
  <Lines>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607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2026-02-04T15:04:00Z</dcterms:created>
  <dcterms:modified xsi:type="dcterms:W3CDTF">2026-02-04T15:40:00Z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2026-01-05T15:02:27Z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f718b775-b821-4852-a3db-b33a7a8a5b98</vt:lpwstr>
  </property>
  <property fmtid="{D5CDD505-2E9C-101B-9397-08002B2CF9AE}" pid="7" name="MSIP_Label_defa4170-0d19-0005-0004-bc88714345d2_ActionId">
    <vt:lpwstr>e4886e89-46fa-4f47-8189-935678775dcb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