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3DE0B4E9" w:rsidR="00272DDC" w:rsidRPr="006E6826" w:rsidRDefault="009B7D23" w:rsidP="007F5540">
            <w:pPr>
              <w:keepNext/>
              <w:keepLines/>
            </w:pPr>
            <w:r>
              <w:t xml:space="preserve">March </w:t>
            </w:r>
            <w:r w:rsidR="00756DAE">
              <w:t>15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1165B8D6" w14:textId="77777777" w:rsidR="00756DAE" w:rsidRDefault="00756DAE" w:rsidP="00F30B73">
      <w:pPr>
        <w:pStyle w:val="Header"/>
        <w:keepNext/>
        <w:keepLines/>
        <w:jc w:val="center"/>
      </w:pPr>
      <w:r w:rsidRPr="00756DAE">
        <w:t>Section 3 - Week 8 to Week 10 Programming Lab</w:t>
      </w:r>
    </w:p>
    <w:p w14:paraId="497A66C6" w14:textId="5D17E268" w:rsidR="00DB2173" w:rsidRDefault="009A6384" w:rsidP="00CC5E2D">
      <w:pPr>
        <w:pStyle w:val="Header"/>
        <w:keepNext/>
        <w:keepLines/>
      </w:pPr>
      <w:r>
        <w:t xml:space="preserve">3 Shots of the Build: </w:t>
      </w:r>
    </w:p>
    <w:p w14:paraId="70D62705" w14:textId="1D05CC01" w:rsidR="0073645F" w:rsidRDefault="00F30B73" w:rsidP="00DB2173">
      <w:pPr>
        <w:pStyle w:val="Header"/>
        <w:keepNext/>
        <w:keepLines/>
      </w:pPr>
      <w:r>
        <w:rPr>
          <w:noProof/>
        </w:rPr>
        <w:drawing>
          <wp:inline distT="0" distB="0" distL="0" distR="0" wp14:anchorId="554AD102" wp14:editId="7278E319">
            <wp:extent cx="5402580" cy="3425549"/>
            <wp:effectExtent l="0" t="0" r="7620" b="3810"/>
            <wp:docPr id="134623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47" cy="344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9A9F" w14:textId="77777777" w:rsidR="00EC1AF6" w:rsidRDefault="00EC1AF6" w:rsidP="00DB2173">
      <w:pPr>
        <w:pStyle w:val="Header"/>
        <w:keepNext/>
        <w:keepLines/>
      </w:pPr>
      <w:r>
        <w:rPr>
          <w:noProof/>
        </w:rPr>
        <w:drawing>
          <wp:inline distT="0" distB="0" distL="0" distR="0" wp14:anchorId="29325466" wp14:editId="38C8F0A0">
            <wp:extent cx="5425440" cy="3361414"/>
            <wp:effectExtent l="0" t="0" r="3810" b="0"/>
            <wp:docPr id="357861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186" cy="337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82D2" w14:textId="4CECF380" w:rsidR="009A6384" w:rsidRDefault="0073645F" w:rsidP="009A6384">
      <w:pPr>
        <w:pStyle w:val="Header"/>
        <w:keepNext/>
        <w:keepLines/>
      </w:pPr>
      <w:r w:rsidRPr="0073645F">
        <w:lastRenderedPageBreak/>
        <w:drawing>
          <wp:inline distT="0" distB="0" distL="0" distR="0" wp14:anchorId="2B7C869C" wp14:editId="338A4F0B">
            <wp:extent cx="5250180" cy="3671322"/>
            <wp:effectExtent l="0" t="0" r="7620" b="5715"/>
            <wp:docPr id="10962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8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5" cy="36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0693" w14:textId="77777777" w:rsidR="009A6384" w:rsidRDefault="009A6384" w:rsidP="009A6384">
      <w:pPr>
        <w:pStyle w:val="Header"/>
        <w:keepNext/>
        <w:keepLines/>
      </w:pPr>
    </w:p>
    <w:p w14:paraId="19F0D00C" w14:textId="6B8C250F" w:rsidR="00D76BB4" w:rsidRDefault="009F242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9F2421">
        <w:t>Screen shot showing the Word List</w:t>
      </w:r>
      <w:r>
        <w:t>:</w:t>
      </w:r>
    </w:p>
    <w:p w14:paraId="3483BDF0" w14:textId="1FEA6E21" w:rsidR="009F2421" w:rsidRDefault="00617A74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17A74">
        <w:drawing>
          <wp:inline distT="0" distB="0" distL="0" distR="0" wp14:anchorId="7F8FAF2B" wp14:editId="31B752C5">
            <wp:extent cx="6309360" cy="4387215"/>
            <wp:effectExtent l="0" t="0" r="0" b="0"/>
            <wp:docPr id="13304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6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4B00" w14:textId="77777777" w:rsidR="00AA3BF3" w:rsidRDefault="00AA3BF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4E2CE14" w14:textId="46318536" w:rsidR="00AA3BF3" w:rsidRDefault="00AA3BF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A3BF3">
        <w:lastRenderedPageBreak/>
        <w:drawing>
          <wp:inline distT="0" distB="0" distL="0" distR="0" wp14:anchorId="74D03C4F" wp14:editId="4F3AEB45">
            <wp:extent cx="5806440" cy="4047444"/>
            <wp:effectExtent l="0" t="0" r="3810" b="0"/>
            <wp:docPr id="1371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077" cy="40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90D9" w14:textId="77777777" w:rsidR="00617A74" w:rsidRDefault="00617A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3C7A3BD" w14:textId="4AF0620B" w:rsidR="00617A74" w:rsidRDefault="00417CB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17CBE">
        <w:t>Screen shot showing the Two-Word List</w:t>
      </w:r>
      <w:r>
        <w:t>:</w:t>
      </w:r>
    </w:p>
    <w:p w14:paraId="067E3498" w14:textId="42705E06" w:rsidR="00417CBE" w:rsidRDefault="00F3075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3075E">
        <w:drawing>
          <wp:inline distT="0" distB="0" distL="0" distR="0" wp14:anchorId="6BD3E844" wp14:editId="2DCC219C">
            <wp:extent cx="5608320" cy="3876040"/>
            <wp:effectExtent l="0" t="0" r="0" b="0"/>
            <wp:docPr id="10606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8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317" cy="387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450A" w14:textId="77777777" w:rsidR="00F822CD" w:rsidRDefault="00F822C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F2F94BA" w14:textId="73A7E89A" w:rsidR="00F822CD" w:rsidRDefault="00F822C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822CD">
        <w:lastRenderedPageBreak/>
        <w:t>Screen shot showing the Unique turned Off List</w:t>
      </w:r>
      <w:r>
        <w:t>:</w:t>
      </w:r>
    </w:p>
    <w:p w14:paraId="54FC5399" w14:textId="77777777" w:rsidR="007B37ED" w:rsidRDefault="00A61D0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A3BF3">
        <w:drawing>
          <wp:inline distT="0" distB="0" distL="0" distR="0" wp14:anchorId="4BB741AA" wp14:editId="505EE728">
            <wp:extent cx="5806440" cy="4047444"/>
            <wp:effectExtent l="0" t="0" r="3810" b="0"/>
            <wp:docPr id="19431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077" cy="40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A47D" w14:textId="77777777" w:rsidR="007B37ED" w:rsidRDefault="007B37E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C798CD4" w14:textId="45E4E8F5" w:rsidR="007B37ED" w:rsidRDefault="007B37E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B37ED">
        <w:t>Screen shot showing the Unique turned On List</w:t>
      </w:r>
      <w:r w:rsidR="009F79F7">
        <w:t xml:space="preserve"> with f</w:t>
      </w:r>
      <w:r w:rsidR="009F79F7" w:rsidRPr="009F79F7">
        <w:t>requency count turned Off</w:t>
      </w:r>
      <w:r>
        <w:t>:</w:t>
      </w:r>
    </w:p>
    <w:p w14:paraId="2E403B31" w14:textId="339C431F" w:rsidR="00F822CD" w:rsidRDefault="00312F74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312F74">
        <w:drawing>
          <wp:inline distT="0" distB="0" distL="0" distR="0" wp14:anchorId="0CC7D834" wp14:editId="6C0975D0">
            <wp:extent cx="5768979" cy="3992880"/>
            <wp:effectExtent l="0" t="0" r="3175" b="7620"/>
            <wp:docPr id="3343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8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138" cy="40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1A73" w14:textId="020FF423" w:rsidR="00CC3786" w:rsidRDefault="00CC3786" w:rsidP="00CC3786">
      <w:pPr>
        <w:pStyle w:val="Header"/>
        <w:keepNext/>
        <w:keepLines/>
        <w:tabs>
          <w:tab w:val="clear" w:pos="4320"/>
          <w:tab w:val="clear" w:pos="8640"/>
        </w:tabs>
      </w:pPr>
      <w:r w:rsidRPr="007B37ED">
        <w:lastRenderedPageBreak/>
        <w:t>Screen shot showing the Unique turned On List</w:t>
      </w:r>
      <w:r>
        <w:t xml:space="preserve"> with f</w:t>
      </w:r>
      <w:r w:rsidRPr="009F79F7">
        <w:t>requency count turned</w:t>
      </w:r>
      <w:r>
        <w:t xml:space="preserve"> on:</w:t>
      </w:r>
    </w:p>
    <w:p w14:paraId="0A275EE3" w14:textId="0A158FF3" w:rsidR="00CC3786" w:rsidRDefault="00CC3786" w:rsidP="00CC3786">
      <w:pPr>
        <w:pStyle w:val="Header"/>
        <w:keepNext/>
        <w:keepLines/>
        <w:tabs>
          <w:tab w:val="clear" w:pos="4320"/>
          <w:tab w:val="clear" w:pos="8640"/>
        </w:tabs>
      </w:pPr>
      <w:r w:rsidRPr="00CC3786">
        <w:drawing>
          <wp:inline distT="0" distB="0" distL="0" distR="0" wp14:anchorId="78400DC1" wp14:editId="17E7C2B4">
            <wp:extent cx="5646420" cy="3917715"/>
            <wp:effectExtent l="0" t="0" r="0" b="6985"/>
            <wp:docPr id="126898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0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106" cy="39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32D6" w14:textId="77777777" w:rsidR="00CC3786" w:rsidRDefault="00CC3786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B1018EC" w14:textId="195D4788" w:rsidR="00BA1A4D" w:rsidRDefault="00BA1A4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A1A4D">
        <w:t xml:space="preserve">Screen shot showing some Hyphenated Words mixed with </w:t>
      </w:r>
      <w:r w:rsidR="00CC386E" w:rsidRPr="00BA1A4D">
        <w:t>non-Hyphenated</w:t>
      </w:r>
      <w:r w:rsidRPr="00BA1A4D">
        <w:t xml:space="preserve"> words</w:t>
      </w:r>
      <w:r>
        <w:t>:</w:t>
      </w:r>
    </w:p>
    <w:p w14:paraId="022525FF" w14:textId="0AD63340" w:rsidR="00BA1A4D" w:rsidRDefault="004C531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C531B">
        <w:drawing>
          <wp:inline distT="0" distB="0" distL="0" distR="0" wp14:anchorId="5678D40C" wp14:editId="1873F540">
            <wp:extent cx="5753100" cy="3995208"/>
            <wp:effectExtent l="0" t="0" r="0" b="5715"/>
            <wp:docPr id="11622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2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025" cy="39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6C0A" w14:textId="7FCBE83E" w:rsidR="00254A2A" w:rsidRDefault="00254A2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254A2A">
        <w:lastRenderedPageBreak/>
        <w:t>Screen shot showing some Punctuation in the text</w:t>
      </w:r>
      <w:r>
        <w:t>:</w:t>
      </w:r>
    </w:p>
    <w:p w14:paraId="3CD221F8" w14:textId="0D77A806" w:rsidR="00254A2A" w:rsidRDefault="00612324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12324">
        <w:drawing>
          <wp:inline distT="0" distB="0" distL="0" distR="0" wp14:anchorId="42759A2A" wp14:editId="1948BE39">
            <wp:extent cx="5654040" cy="3949179"/>
            <wp:effectExtent l="0" t="0" r="3810" b="0"/>
            <wp:docPr id="3146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5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906" cy="39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EA62" w14:textId="77777777" w:rsidR="00386302" w:rsidRDefault="0038630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BAD701" w14:textId="1382C338" w:rsidR="00386302" w:rsidRDefault="00386302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386302">
        <w:t>Screen shot showing some Numbers in the text</w:t>
      </w:r>
      <w:r>
        <w:t>:</w:t>
      </w:r>
      <w:r w:rsidR="00767C65">
        <w:t xml:space="preserve"> First sentence changed to show it doesn’t show up</w:t>
      </w:r>
    </w:p>
    <w:p w14:paraId="7C85A0C6" w14:textId="1FB1D2A8" w:rsidR="00386302" w:rsidRPr="00D81515" w:rsidRDefault="00767C65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67C65">
        <w:drawing>
          <wp:inline distT="0" distB="0" distL="0" distR="0" wp14:anchorId="03EB3500" wp14:editId="4A2A4AB6">
            <wp:extent cx="5737380" cy="3985446"/>
            <wp:effectExtent l="0" t="0" r="0" b="0"/>
            <wp:docPr id="18475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0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46" cy="3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02" w:rsidRPr="00D81515" w:rsidSect="00F36394">
      <w:footerReference w:type="even" r:id="rId19"/>
      <w:footerReference w:type="default" r:id="rId2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669E" w14:textId="77777777" w:rsidR="002961E3" w:rsidRDefault="002961E3">
      <w:r>
        <w:separator/>
      </w:r>
    </w:p>
  </w:endnote>
  <w:endnote w:type="continuationSeparator" w:id="0">
    <w:p w14:paraId="588F033B" w14:textId="77777777" w:rsidR="002961E3" w:rsidRDefault="0029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58BBCE1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FC112A">
              <w:rPr>
                <w:sz w:val="20"/>
                <w:szCs w:val="20"/>
              </w:rPr>
              <w:t>2026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FC112A">
              <w:rPr>
                <w:sz w:val="20"/>
                <w:szCs w:val="20"/>
              </w:rPr>
              <w:t>7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B798" w14:textId="77777777" w:rsidR="002961E3" w:rsidRDefault="002961E3">
      <w:r>
        <w:separator/>
      </w:r>
    </w:p>
  </w:footnote>
  <w:footnote w:type="continuationSeparator" w:id="0">
    <w:p w14:paraId="717234AC" w14:textId="77777777" w:rsidR="002961E3" w:rsidRDefault="00296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2E10"/>
    <w:rsid w:val="00062362"/>
    <w:rsid w:val="00070419"/>
    <w:rsid w:val="00083BFE"/>
    <w:rsid w:val="000A0C86"/>
    <w:rsid w:val="000A14BA"/>
    <w:rsid w:val="000B3EA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2B88"/>
    <w:rsid w:val="001F7408"/>
    <w:rsid w:val="00254A2A"/>
    <w:rsid w:val="00263D8E"/>
    <w:rsid w:val="00267904"/>
    <w:rsid w:val="002703EE"/>
    <w:rsid w:val="00272DDC"/>
    <w:rsid w:val="00290966"/>
    <w:rsid w:val="00290B40"/>
    <w:rsid w:val="002961E3"/>
    <w:rsid w:val="002A0E97"/>
    <w:rsid w:val="002A7C5E"/>
    <w:rsid w:val="002D7ED5"/>
    <w:rsid w:val="002E4C58"/>
    <w:rsid w:val="002E6DE7"/>
    <w:rsid w:val="002F442D"/>
    <w:rsid w:val="00303FFA"/>
    <w:rsid w:val="00312F74"/>
    <w:rsid w:val="00324F8B"/>
    <w:rsid w:val="00333BE8"/>
    <w:rsid w:val="00364A68"/>
    <w:rsid w:val="003832C6"/>
    <w:rsid w:val="00386302"/>
    <w:rsid w:val="003A241A"/>
    <w:rsid w:val="003A46F9"/>
    <w:rsid w:val="003D4FAB"/>
    <w:rsid w:val="003D5324"/>
    <w:rsid w:val="003D7049"/>
    <w:rsid w:val="003F5DDE"/>
    <w:rsid w:val="00400738"/>
    <w:rsid w:val="00403DFB"/>
    <w:rsid w:val="00407477"/>
    <w:rsid w:val="0041239F"/>
    <w:rsid w:val="004169F6"/>
    <w:rsid w:val="00417CBE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A7AC4"/>
    <w:rsid w:val="004C1E16"/>
    <w:rsid w:val="004C531B"/>
    <w:rsid w:val="004C5F7D"/>
    <w:rsid w:val="004D1541"/>
    <w:rsid w:val="004E5377"/>
    <w:rsid w:val="00503412"/>
    <w:rsid w:val="005304CC"/>
    <w:rsid w:val="00551919"/>
    <w:rsid w:val="00552532"/>
    <w:rsid w:val="00553296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C726A"/>
    <w:rsid w:val="005D1C1A"/>
    <w:rsid w:val="005E369C"/>
    <w:rsid w:val="005E5CF9"/>
    <w:rsid w:val="005E5E8A"/>
    <w:rsid w:val="00600EC9"/>
    <w:rsid w:val="00612324"/>
    <w:rsid w:val="00617A74"/>
    <w:rsid w:val="00621A78"/>
    <w:rsid w:val="00633839"/>
    <w:rsid w:val="00634A91"/>
    <w:rsid w:val="00651CFC"/>
    <w:rsid w:val="00657A13"/>
    <w:rsid w:val="00682B63"/>
    <w:rsid w:val="0069127E"/>
    <w:rsid w:val="006C12D7"/>
    <w:rsid w:val="006C221B"/>
    <w:rsid w:val="006C312A"/>
    <w:rsid w:val="006E198A"/>
    <w:rsid w:val="006E69DA"/>
    <w:rsid w:val="00733FE2"/>
    <w:rsid w:val="0073645F"/>
    <w:rsid w:val="00736FE4"/>
    <w:rsid w:val="00740074"/>
    <w:rsid w:val="00745367"/>
    <w:rsid w:val="00751663"/>
    <w:rsid w:val="00754238"/>
    <w:rsid w:val="00755C94"/>
    <w:rsid w:val="00756DAE"/>
    <w:rsid w:val="00767C65"/>
    <w:rsid w:val="00780C6E"/>
    <w:rsid w:val="00795FCA"/>
    <w:rsid w:val="007A68B4"/>
    <w:rsid w:val="007B37ED"/>
    <w:rsid w:val="007D071D"/>
    <w:rsid w:val="007E755A"/>
    <w:rsid w:val="007F02AD"/>
    <w:rsid w:val="007F327C"/>
    <w:rsid w:val="007F5540"/>
    <w:rsid w:val="007F571F"/>
    <w:rsid w:val="007F7687"/>
    <w:rsid w:val="008037DA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133A0"/>
    <w:rsid w:val="00920CC3"/>
    <w:rsid w:val="009259D2"/>
    <w:rsid w:val="00927651"/>
    <w:rsid w:val="009403F5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A6384"/>
    <w:rsid w:val="009B7D23"/>
    <w:rsid w:val="009C12C0"/>
    <w:rsid w:val="009C13AD"/>
    <w:rsid w:val="009C1AFE"/>
    <w:rsid w:val="009C296E"/>
    <w:rsid w:val="009D3A86"/>
    <w:rsid w:val="009E4BA2"/>
    <w:rsid w:val="009E640E"/>
    <w:rsid w:val="009F2421"/>
    <w:rsid w:val="009F79F7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61D0B"/>
    <w:rsid w:val="00A84450"/>
    <w:rsid w:val="00A86148"/>
    <w:rsid w:val="00AA09BD"/>
    <w:rsid w:val="00AA3BF3"/>
    <w:rsid w:val="00AB7BA8"/>
    <w:rsid w:val="00AC2784"/>
    <w:rsid w:val="00AD339A"/>
    <w:rsid w:val="00AD571F"/>
    <w:rsid w:val="00AD6032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1A4D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C3786"/>
    <w:rsid w:val="00CC386E"/>
    <w:rsid w:val="00CC5E2D"/>
    <w:rsid w:val="00CD6622"/>
    <w:rsid w:val="00D068CB"/>
    <w:rsid w:val="00D1105E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B2173"/>
    <w:rsid w:val="00DC5902"/>
    <w:rsid w:val="00DE2174"/>
    <w:rsid w:val="00DF689B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15E2"/>
    <w:rsid w:val="00E73896"/>
    <w:rsid w:val="00EA5216"/>
    <w:rsid w:val="00EB1261"/>
    <w:rsid w:val="00EB2D1D"/>
    <w:rsid w:val="00EB502E"/>
    <w:rsid w:val="00EC1AF6"/>
    <w:rsid w:val="00EC7E8B"/>
    <w:rsid w:val="00ED7652"/>
    <w:rsid w:val="00EF3CD6"/>
    <w:rsid w:val="00EF5976"/>
    <w:rsid w:val="00F20593"/>
    <w:rsid w:val="00F3075E"/>
    <w:rsid w:val="00F30B73"/>
    <w:rsid w:val="00F36394"/>
    <w:rsid w:val="00F44EBF"/>
    <w:rsid w:val="00F638A3"/>
    <w:rsid w:val="00F8124B"/>
    <w:rsid w:val="00F81438"/>
    <w:rsid w:val="00F822CD"/>
    <w:rsid w:val="00F8235B"/>
    <w:rsid w:val="00F86838"/>
    <w:rsid w:val="00FA42F8"/>
    <w:rsid w:val="00FA5148"/>
    <w:rsid w:val="00FB2540"/>
    <w:rsid w:val="00FB5089"/>
    <w:rsid w:val="00FB5D7D"/>
    <w:rsid w:val="00FC112A"/>
    <w:rsid w:val="00FC441F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123</Words>
  <Characters>691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764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2026-03-15T16:08:00Z</dcterms:created>
  <dcterms:modified xsi:type="dcterms:W3CDTF">2026-03-15T17:44:00Z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