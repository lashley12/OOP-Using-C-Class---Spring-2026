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DA54F8E" w:rsidR="00272DDC" w:rsidRPr="006E6826" w:rsidRDefault="000F48A9" w:rsidP="007F5540">
            <w:pPr>
              <w:keepNext/>
              <w:keepLines/>
            </w:pPr>
            <w:r>
              <w:t>Lauren Lashley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7B7E5284" w:rsidR="00272DDC" w:rsidRPr="006E6826" w:rsidRDefault="009B7D23" w:rsidP="007F5540">
            <w:pPr>
              <w:keepNext/>
              <w:keepLines/>
            </w:pPr>
            <w:r>
              <w:t xml:space="preserve">March </w:t>
            </w:r>
            <w:r w:rsidR="00FF14A7">
              <w:t>29</w:t>
            </w:r>
            <w:r w:rsidR="00841FAC">
              <w:t>, 2026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1165B8D6" w14:textId="7C4E9BB5" w:rsidR="00756DAE" w:rsidRPr="00756DAE" w:rsidRDefault="00FF14A7" w:rsidP="00756DAE">
      <w:pPr>
        <w:pStyle w:val="Header"/>
        <w:keepNext/>
        <w:keepLines/>
        <w:jc w:val="center"/>
      </w:pPr>
      <w:r>
        <w:t>Lab Portion Section 3 Exam</w:t>
      </w: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68F38D35" w:rsidR="00D76BB4" w:rsidRDefault="005E7D0F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3 Progression Screenshots: </w:t>
      </w:r>
    </w:p>
    <w:p w14:paraId="07BC5C10" w14:textId="3E1BA142" w:rsidR="00EF7122" w:rsidRDefault="00C8590B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C8590B">
        <w:drawing>
          <wp:inline distT="0" distB="0" distL="0" distR="0" wp14:anchorId="45063199" wp14:editId="193DBF01">
            <wp:extent cx="6309360" cy="3157220"/>
            <wp:effectExtent l="0" t="0" r="0" b="5080"/>
            <wp:docPr id="111379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90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58F5" w14:textId="77777777" w:rsidR="00EF7122" w:rsidRDefault="00EF712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62CA5B47" w:rsidR="007A55F8" w:rsidRDefault="00DE1E8B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DE1E8B">
        <w:drawing>
          <wp:inline distT="0" distB="0" distL="0" distR="0" wp14:anchorId="081CA25D" wp14:editId="1304E9DA">
            <wp:extent cx="6309360" cy="3244215"/>
            <wp:effectExtent l="0" t="0" r="0" b="0"/>
            <wp:docPr id="15464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7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7559" w14:textId="2410A10F" w:rsidR="007947D6" w:rsidRDefault="007F122B" w:rsidP="006E2492">
      <w:pPr>
        <w:pStyle w:val="Header"/>
        <w:keepNext/>
        <w:keepLines/>
        <w:tabs>
          <w:tab w:val="clear" w:pos="4320"/>
          <w:tab w:val="clear" w:pos="8640"/>
        </w:tabs>
      </w:pPr>
      <w:r w:rsidRPr="007F122B">
        <w:lastRenderedPageBreak/>
        <w:drawing>
          <wp:inline distT="0" distB="0" distL="0" distR="0" wp14:anchorId="73F70E3D" wp14:editId="4D9FF025">
            <wp:extent cx="6309360" cy="3218180"/>
            <wp:effectExtent l="0" t="0" r="0" b="1270"/>
            <wp:docPr id="89264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46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E466" w14:textId="77777777" w:rsidR="003D575E" w:rsidRDefault="003D575E" w:rsidP="006E2492">
      <w:pPr>
        <w:pStyle w:val="Header"/>
        <w:keepNext/>
        <w:keepLines/>
        <w:tabs>
          <w:tab w:val="clear" w:pos="4320"/>
          <w:tab w:val="clear" w:pos="8640"/>
        </w:tabs>
      </w:pPr>
    </w:p>
    <w:p w14:paraId="41BEBF0E" w14:textId="77777777" w:rsidR="003D575E" w:rsidRDefault="003D575E" w:rsidP="006E2492">
      <w:pPr>
        <w:pStyle w:val="Header"/>
        <w:keepNext/>
        <w:keepLines/>
        <w:tabs>
          <w:tab w:val="clear" w:pos="4320"/>
          <w:tab w:val="clear" w:pos="8640"/>
        </w:tabs>
      </w:pPr>
    </w:p>
    <w:p w14:paraId="6026454E" w14:textId="77777777" w:rsidR="006E2492" w:rsidRDefault="006E2492" w:rsidP="006E2492">
      <w:pPr>
        <w:pStyle w:val="Header"/>
        <w:keepNext/>
        <w:keepLines/>
        <w:tabs>
          <w:tab w:val="clear" w:pos="4320"/>
          <w:tab w:val="clear" w:pos="8640"/>
        </w:tabs>
      </w:pPr>
    </w:p>
    <w:p w14:paraId="534FB9B5" w14:textId="30C11A45" w:rsidR="006E2492" w:rsidRDefault="00F333E3" w:rsidP="00F333E3">
      <w:pPr>
        <w:pStyle w:val="Header"/>
        <w:keepNext/>
        <w:keepLines/>
        <w:tabs>
          <w:tab w:val="clear" w:pos="4320"/>
          <w:tab w:val="clear" w:pos="8640"/>
        </w:tabs>
      </w:pPr>
      <w:r w:rsidRPr="00F333E3">
        <w:t>Screen shots of the form as seen when the program is executed</w:t>
      </w:r>
      <w:r>
        <w:t>:</w:t>
      </w:r>
      <w:r>
        <w:br/>
      </w:r>
      <w:r w:rsidR="00472B98">
        <w:tab/>
        <w:t xml:space="preserve">- Enter your name and convert to Cipher Text: </w:t>
      </w:r>
    </w:p>
    <w:p w14:paraId="1F694887" w14:textId="7C4939F2" w:rsidR="00472B98" w:rsidRDefault="00677DCA" w:rsidP="00F333E3">
      <w:pPr>
        <w:pStyle w:val="Header"/>
        <w:keepNext/>
        <w:keepLines/>
        <w:tabs>
          <w:tab w:val="clear" w:pos="4320"/>
          <w:tab w:val="clear" w:pos="8640"/>
        </w:tabs>
      </w:pPr>
      <w:r w:rsidRPr="00677DCA">
        <w:drawing>
          <wp:inline distT="0" distB="0" distL="0" distR="0" wp14:anchorId="2040F72C" wp14:editId="0D16A995">
            <wp:extent cx="6309360" cy="3152140"/>
            <wp:effectExtent l="0" t="0" r="0" b="0"/>
            <wp:docPr id="214403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38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867C" w14:textId="77777777" w:rsidR="00D113F6" w:rsidRDefault="00D113F6" w:rsidP="00F333E3">
      <w:pPr>
        <w:pStyle w:val="Header"/>
        <w:keepNext/>
        <w:keepLines/>
        <w:tabs>
          <w:tab w:val="clear" w:pos="4320"/>
          <w:tab w:val="clear" w:pos="8640"/>
        </w:tabs>
      </w:pPr>
    </w:p>
    <w:p w14:paraId="4654C2E9" w14:textId="77777777" w:rsidR="00D113F6" w:rsidRDefault="00D113F6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1A750273" w14:textId="77777777" w:rsidR="00D113F6" w:rsidRDefault="00D113F6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0CFCB1F6" w14:textId="77777777" w:rsidR="00D113F6" w:rsidRDefault="00D113F6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27F2F585" w14:textId="77777777" w:rsidR="00D113F6" w:rsidRDefault="00D113F6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5B32167F" w14:textId="77777777" w:rsidR="00D113F6" w:rsidRDefault="00D113F6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301A475B" w14:textId="77777777" w:rsidR="00D113F6" w:rsidRDefault="00D113F6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03ADF1FA" w14:textId="77777777" w:rsidR="00D113F6" w:rsidRDefault="00D113F6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00378634" w14:textId="486F5717" w:rsidR="00D113F6" w:rsidRDefault="00D113F6" w:rsidP="00D113F6">
      <w:pPr>
        <w:pStyle w:val="Header"/>
        <w:keepNext/>
        <w:keepLines/>
        <w:tabs>
          <w:tab w:val="clear" w:pos="4320"/>
          <w:tab w:val="clear" w:pos="8640"/>
        </w:tabs>
      </w:pPr>
      <w:r w:rsidRPr="00F333E3">
        <w:t>Screen shots of the form as seen when the program is executed</w:t>
      </w:r>
      <w:r>
        <w:t>:</w:t>
      </w:r>
      <w:r>
        <w:br/>
      </w:r>
      <w:r>
        <w:tab/>
        <w:t xml:space="preserve">- </w:t>
      </w:r>
      <w:r w:rsidRPr="00D113F6">
        <w:t>Enter Professor Greg Morris and convert it to Cipher Te</w:t>
      </w:r>
      <w:r>
        <w:t>xt</w:t>
      </w:r>
      <w:r>
        <w:t xml:space="preserve">: </w:t>
      </w:r>
    </w:p>
    <w:p w14:paraId="570259EE" w14:textId="4C9AC523" w:rsidR="00D113F6" w:rsidRDefault="00137A54" w:rsidP="00D113F6">
      <w:pPr>
        <w:pStyle w:val="Header"/>
        <w:keepNext/>
        <w:keepLines/>
        <w:tabs>
          <w:tab w:val="clear" w:pos="4320"/>
          <w:tab w:val="clear" w:pos="8640"/>
        </w:tabs>
      </w:pPr>
      <w:r w:rsidRPr="00137A54">
        <w:drawing>
          <wp:inline distT="0" distB="0" distL="0" distR="0" wp14:anchorId="6889B970" wp14:editId="7E859DA1">
            <wp:extent cx="6309360" cy="3160395"/>
            <wp:effectExtent l="0" t="0" r="0" b="1905"/>
            <wp:docPr id="60331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19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8CA1" w14:textId="77777777" w:rsidR="00B55B22" w:rsidRDefault="00B55B22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231639D9" w14:textId="0DF84665" w:rsidR="00B55B22" w:rsidRDefault="00B55B22" w:rsidP="00D113F6">
      <w:pPr>
        <w:pStyle w:val="Header"/>
        <w:keepNext/>
        <w:keepLines/>
        <w:tabs>
          <w:tab w:val="clear" w:pos="4320"/>
          <w:tab w:val="clear" w:pos="8640"/>
        </w:tabs>
      </w:pPr>
      <w:r w:rsidRPr="00F333E3">
        <w:t>Screen shots of the form as seen when the program is executed</w:t>
      </w:r>
      <w:r>
        <w:t>:</w:t>
      </w:r>
      <w:r>
        <w:br/>
      </w:r>
      <w:r>
        <w:tab/>
        <w:t>-</w:t>
      </w:r>
      <w:r>
        <w:t xml:space="preserve"> </w:t>
      </w:r>
      <w:r w:rsidRPr="00B55B22">
        <w:t>Convert the following phrase to Cipher text</w:t>
      </w:r>
      <w:r w:rsidR="007D1932" w:rsidRPr="00B55B22">
        <w:t>: Four</w:t>
      </w:r>
      <w:r w:rsidRPr="00B55B22">
        <w:t xml:space="preserve"> Score and Seven Year ago</w:t>
      </w:r>
      <w:r>
        <w:t>:</w:t>
      </w:r>
    </w:p>
    <w:p w14:paraId="55479500" w14:textId="57309EFB" w:rsidR="00B55B22" w:rsidRDefault="00307815" w:rsidP="00D113F6">
      <w:pPr>
        <w:pStyle w:val="Header"/>
        <w:keepNext/>
        <w:keepLines/>
        <w:tabs>
          <w:tab w:val="clear" w:pos="4320"/>
          <w:tab w:val="clear" w:pos="8640"/>
        </w:tabs>
      </w:pPr>
      <w:r w:rsidRPr="00307815">
        <w:drawing>
          <wp:inline distT="0" distB="0" distL="0" distR="0" wp14:anchorId="7F4FEDE1" wp14:editId="4ECDE5DC">
            <wp:extent cx="6166485" cy="4323863"/>
            <wp:effectExtent l="0" t="0" r="5715" b="635"/>
            <wp:docPr id="12510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8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9029" cy="432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C541" w14:textId="5A75A431" w:rsidR="00B55B22" w:rsidRDefault="00B55B22" w:rsidP="00D113F6">
      <w:pPr>
        <w:pStyle w:val="Header"/>
        <w:keepNext/>
        <w:keepLines/>
        <w:tabs>
          <w:tab w:val="clear" w:pos="4320"/>
          <w:tab w:val="clear" w:pos="8640"/>
        </w:tabs>
      </w:pPr>
      <w:r w:rsidRPr="00F333E3">
        <w:lastRenderedPageBreak/>
        <w:t>Screen shots of the form as seen when the program is executed</w:t>
      </w:r>
      <w:r>
        <w:t>:</w:t>
      </w:r>
      <w:r>
        <w:br/>
      </w:r>
      <w:r>
        <w:tab/>
        <w:t>-</w:t>
      </w:r>
      <w:r w:rsidR="00165847">
        <w:t xml:space="preserve"> </w:t>
      </w:r>
      <w:r w:rsidR="00165847" w:rsidRPr="00165847">
        <w:t xml:space="preserve">For giggles, use your name as cipher text and </w:t>
      </w:r>
      <w:r w:rsidR="007D1932" w:rsidRPr="00165847">
        <w:t>convert</w:t>
      </w:r>
      <w:r w:rsidR="00165847" w:rsidRPr="00165847">
        <w:t xml:space="preserve"> it back to plain text to see what it say</w:t>
      </w:r>
      <w:r w:rsidR="00165847">
        <w:t>s:</w:t>
      </w:r>
    </w:p>
    <w:p w14:paraId="42A0D23C" w14:textId="16D846A8" w:rsidR="00165847" w:rsidRDefault="00A03768" w:rsidP="00D113F6">
      <w:pPr>
        <w:pStyle w:val="Header"/>
        <w:keepNext/>
        <w:keepLines/>
        <w:tabs>
          <w:tab w:val="clear" w:pos="4320"/>
          <w:tab w:val="clear" w:pos="8640"/>
        </w:tabs>
      </w:pPr>
      <w:r w:rsidRPr="00A03768">
        <w:drawing>
          <wp:inline distT="0" distB="0" distL="0" distR="0" wp14:anchorId="021B4F1C" wp14:editId="6CB6A1DD">
            <wp:extent cx="6230219" cy="5611008"/>
            <wp:effectExtent l="0" t="0" r="0" b="8890"/>
            <wp:docPr id="48826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63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1D89" w14:textId="77777777" w:rsidR="00B55B22" w:rsidRDefault="00B55B22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0B71EB88" w14:textId="77777777" w:rsidR="00D96465" w:rsidRDefault="00D96465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4AA2BC34" w14:textId="77777777" w:rsidR="00D96465" w:rsidRDefault="00D96465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0771E680" w14:textId="77777777" w:rsidR="00D96465" w:rsidRDefault="00D96465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3D373B29" w14:textId="77777777" w:rsidR="00D96465" w:rsidRDefault="00D96465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1F730E2D" w14:textId="77777777" w:rsidR="00D96465" w:rsidRDefault="00D96465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6C9C8E0F" w14:textId="77777777" w:rsidR="00D96465" w:rsidRDefault="00D96465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7D4A61C3" w14:textId="77777777" w:rsidR="00D96465" w:rsidRDefault="00D96465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640F8AA3" w14:textId="77777777" w:rsidR="00D96465" w:rsidRDefault="00D96465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02F084F4" w14:textId="77777777" w:rsidR="00D96465" w:rsidRDefault="00D96465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2AD5EBFE" w14:textId="77777777" w:rsidR="00D96465" w:rsidRDefault="00D96465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6FE0794B" w14:textId="77777777" w:rsidR="00D96465" w:rsidRDefault="00D96465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5FEAE16D" w14:textId="77777777" w:rsidR="00D96465" w:rsidRDefault="00D96465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5A9E9BAD" w14:textId="511B4F48" w:rsidR="002705E8" w:rsidRDefault="00B55B22" w:rsidP="00D113F6">
      <w:pPr>
        <w:pStyle w:val="Header"/>
        <w:keepNext/>
        <w:keepLines/>
        <w:tabs>
          <w:tab w:val="clear" w:pos="4320"/>
          <w:tab w:val="clear" w:pos="8640"/>
        </w:tabs>
      </w:pPr>
      <w:r w:rsidRPr="00F333E3">
        <w:lastRenderedPageBreak/>
        <w:t>Screen shots of the form as seen when the program is executed</w:t>
      </w:r>
      <w:r>
        <w:t>:</w:t>
      </w:r>
      <w:r>
        <w:br/>
      </w:r>
      <w:r>
        <w:tab/>
        <w:t>-</w:t>
      </w:r>
      <w:r w:rsidR="007D53BB">
        <w:t xml:space="preserve"> </w:t>
      </w:r>
      <w:r w:rsidR="007D53BB" w:rsidRPr="007D53BB">
        <w:t>Show the plaintext of the following cipher text phrase: "</w:t>
      </w:r>
      <w:proofErr w:type="spellStart"/>
      <w:r w:rsidR="007D53BB" w:rsidRPr="007D53BB">
        <w:t>HfVFo</w:t>
      </w:r>
      <w:proofErr w:type="spellEnd"/>
      <w:r w:rsidR="007D53BB" w:rsidRPr="007D53BB">
        <w:t xml:space="preserve"> </w:t>
      </w:r>
      <w:proofErr w:type="spellStart"/>
      <w:r w:rsidR="007D53BB" w:rsidRPr="007D53BB">
        <w:t>EIcN</w:t>
      </w:r>
      <w:proofErr w:type="spellEnd"/>
      <w:r w:rsidR="007D53BB" w:rsidRPr="007D53BB">
        <w:t xml:space="preserve"> </w:t>
      </w:r>
      <w:proofErr w:type="spellStart"/>
      <w:r w:rsidR="007D53BB" w:rsidRPr="007D53BB">
        <w:t>OFv</w:t>
      </w:r>
      <w:proofErr w:type="spellEnd"/>
      <w:r w:rsidR="007D53BB" w:rsidRPr="007D53BB">
        <w:t xml:space="preserve"> </w:t>
      </w:r>
      <w:proofErr w:type="spellStart"/>
      <w:r w:rsidR="007D53BB" w:rsidRPr="007D53BB">
        <w:t>oI</w:t>
      </w:r>
      <w:proofErr w:type="spellEnd"/>
      <w:r w:rsidR="007D53BB" w:rsidRPr="007D53BB">
        <w:t xml:space="preserve"> </w:t>
      </w:r>
      <w:proofErr w:type="spellStart"/>
      <w:r w:rsidR="007D53BB" w:rsidRPr="007D53BB">
        <w:t>MkX</w:t>
      </w:r>
      <w:proofErr w:type="spellEnd"/>
      <w:r w:rsidR="007D53BB" w:rsidRPr="007D53BB">
        <w:t xml:space="preserve"> np</w:t>
      </w:r>
      <w:r w:rsidR="007D53BB">
        <w:t>”:</w:t>
      </w:r>
    </w:p>
    <w:p w14:paraId="11061E48" w14:textId="5163321B" w:rsidR="00B55B22" w:rsidRDefault="008561BA" w:rsidP="00D113F6">
      <w:pPr>
        <w:pStyle w:val="Header"/>
        <w:keepNext/>
        <w:keepLines/>
        <w:tabs>
          <w:tab w:val="clear" w:pos="4320"/>
          <w:tab w:val="clear" w:pos="8640"/>
        </w:tabs>
      </w:pPr>
      <w:r w:rsidRPr="008561BA">
        <w:drawing>
          <wp:inline distT="0" distB="0" distL="0" distR="0" wp14:anchorId="658628BF" wp14:editId="66D619A6">
            <wp:extent cx="5496692" cy="5287113"/>
            <wp:effectExtent l="0" t="0" r="8890" b="8890"/>
            <wp:docPr id="124079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95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73F6" w14:textId="77777777" w:rsidR="00856044" w:rsidRDefault="00856044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7AA0ED73" w14:textId="77777777" w:rsidR="00856044" w:rsidRDefault="00856044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5AD023B0" w14:textId="77777777" w:rsidR="00856044" w:rsidRDefault="00856044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60566620" w14:textId="77777777" w:rsidR="00856044" w:rsidRDefault="00856044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1903CD0E" w14:textId="77777777" w:rsidR="00856044" w:rsidRDefault="00856044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0B2A486E" w14:textId="77777777" w:rsidR="00856044" w:rsidRDefault="00856044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7EDDE068" w14:textId="77777777" w:rsidR="00856044" w:rsidRDefault="00856044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3AE631B6" w14:textId="77777777" w:rsidR="00856044" w:rsidRDefault="00856044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2CF4E86D" w14:textId="77777777" w:rsidR="00856044" w:rsidRDefault="00856044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7DDC2E80" w14:textId="77777777" w:rsidR="00856044" w:rsidRDefault="00856044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7034ABAE" w14:textId="77777777" w:rsidR="00856044" w:rsidRDefault="00856044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567A8C97" w14:textId="77777777" w:rsidR="00856044" w:rsidRDefault="00856044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12F66B95" w14:textId="77777777" w:rsidR="00856044" w:rsidRDefault="00856044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52321985" w14:textId="77777777" w:rsidR="00856044" w:rsidRDefault="00856044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009B7787" w14:textId="77777777" w:rsidR="00856044" w:rsidRDefault="00856044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3434A3C1" w14:textId="097688F3" w:rsidR="00B55B22" w:rsidRDefault="00C83690" w:rsidP="00D113F6">
      <w:pPr>
        <w:pStyle w:val="Header"/>
        <w:keepNext/>
        <w:keepLines/>
        <w:tabs>
          <w:tab w:val="clear" w:pos="4320"/>
          <w:tab w:val="clear" w:pos="8640"/>
        </w:tabs>
      </w:pPr>
      <w:r w:rsidRPr="00C83690">
        <w:lastRenderedPageBreak/>
        <w:t>One Screen shot showing results with the following set of data being entered by the user: (error case</w:t>
      </w:r>
      <w:r>
        <w:t>)</w:t>
      </w:r>
      <w:r w:rsidR="00B55B22">
        <w:t>:</w:t>
      </w:r>
      <w:r w:rsidR="00B55B22">
        <w:br/>
      </w:r>
      <w:r w:rsidR="00B55B22">
        <w:tab/>
        <w:t>-</w:t>
      </w:r>
      <w:r w:rsidR="003A5C6D">
        <w:t xml:space="preserve"> </w:t>
      </w:r>
      <w:r w:rsidR="003A5C6D" w:rsidRPr="003A5C6D">
        <w:t>Show the error when you try and convert an empty input to cipher tex</w:t>
      </w:r>
      <w:r w:rsidR="003A5C6D">
        <w:t>t:</w:t>
      </w:r>
    </w:p>
    <w:p w14:paraId="1431E698" w14:textId="5EFA8FD8" w:rsidR="00A73368" w:rsidRDefault="00415C91" w:rsidP="00D113F6">
      <w:pPr>
        <w:pStyle w:val="Header"/>
        <w:keepNext/>
        <w:keepLines/>
        <w:tabs>
          <w:tab w:val="clear" w:pos="4320"/>
          <w:tab w:val="clear" w:pos="8640"/>
        </w:tabs>
      </w:pPr>
      <w:r w:rsidRPr="00415C91">
        <w:drawing>
          <wp:inline distT="0" distB="0" distL="0" distR="0" wp14:anchorId="4D6D2949" wp14:editId="6B9C541C">
            <wp:extent cx="5843974" cy="3476625"/>
            <wp:effectExtent l="0" t="0" r="4445" b="0"/>
            <wp:docPr id="181699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99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9935" cy="348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688D" w14:textId="77777777" w:rsidR="001D086A" w:rsidRDefault="001D086A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324FC2BC" w14:textId="5EBFE386" w:rsidR="001D086A" w:rsidRDefault="001D086A" w:rsidP="00D113F6">
      <w:pPr>
        <w:pStyle w:val="Header"/>
        <w:keepNext/>
        <w:keepLines/>
        <w:tabs>
          <w:tab w:val="clear" w:pos="4320"/>
          <w:tab w:val="clear" w:pos="8640"/>
        </w:tabs>
      </w:pPr>
      <w:r w:rsidRPr="001D086A">
        <w:t>One Screen Shot showing the Message Box when you exit the application that says how many Messages were converte</w:t>
      </w:r>
      <w:r>
        <w:t>d:</w:t>
      </w:r>
    </w:p>
    <w:p w14:paraId="01FBF6E3" w14:textId="7F28589A" w:rsidR="007C3853" w:rsidRDefault="002149F5" w:rsidP="007C3853">
      <w:pPr>
        <w:pStyle w:val="Header"/>
        <w:keepNext/>
        <w:keepLines/>
        <w:tabs>
          <w:tab w:val="clear" w:pos="4320"/>
          <w:tab w:val="clear" w:pos="8640"/>
        </w:tabs>
      </w:pPr>
      <w:r w:rsidRPr="002149F5">
        <w:drawing>
          <wp:inline distT="0" distB="0" distL="0" distR="0" wp14:anchorId="49DC1297" wp14:editId="17CE6D83">
            <wp:extent cx="6309360" cy="4001135"/>
            <wp:effectExtent l="0" t="0" r="0" b="0"/>
            <wp:docPr id="48255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57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1F35" w14:textId="77777777" w:rsidR="001D086A" w:rsidRDefault="001D086A" w:rsidP="00C64271">
      <w:pPr>
        <w:pStyle w:val="Header"/>
        <w:keepNext/>
        <w:keepLines/>
        <w:tabs>
          <w:tab w:val="clear" w:pos="4320"/>
          <w:tab w:val="clear" w:pos="8640"/>
        </w:tabs>
      </w:pPr>
    </w:p>
    <w:p w14:paraId="4DACB370" w14:textId="0B3DE692" w:rsidR="00461092" w:rsidRDefault="00C82890" w:rsidP="00C64271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T</w:t>
      </w:r>
      <w:r w:rsidR="00461092" w:rsidRPr="00461092">
        <w:t>he form as it starts (</w:t>
      </w:r>
      <w:r w:rsidR="00461092" w:rsidRPr="00461092">
        <w:rPr>
          <w:b/>
          <w:bCs/>
        </w:rPr>
        <w:t>Program Initiation</w:t>
      </w:r>
      <w:r w:rsidR="00461092">
        <w:rPr>
          <w:b/>
          <w:bCs/>
        </w:rPr>
        <w:t>):</w:t>
      </w:r>
      <w:r w:rsidR="00461092">
        <w:rPr>
          <w:b/>
          <w:bCs/>
        </w:rPr>
        <w:br/>
      </w:r>
      <w:r w:rsidR="00461092" w:rsidRPr="00461092">
        <w:drawing>
          <wp:inline distT="0" distB="0" distL="0" distR="0" wp14:anchorId="6419F36E" wp14:editId="1D14DA83">
            <wp:extent cx="6309360" cy="3154680"/>
            <wp:effectExtent l="0" t="0" r="0" b="7620"/>
            <wp:docPr id="9400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2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7A06" w14:textId="77777777" w:rsidR="003A5C6D" w:rsidRDefault="003A5C6D" w:rsidP="00D113F6">
      <w:pPr>
        <w:pStyle w:val="Header"/>
        <w:keepNext/>
        <w:keepLines/>
        <w:tabs>
          <w:tab w:val="clear" w:pos="4320"/>
          <w:tab w:val="clear" w:pos="8640"/>
        </w:tabs>
      </w:pPr>
    </w:p>
    <w:p w14:paraId="5C3AFBED" w14:textId="77777777" w:rsidR="00D113F6" w:rsidRDefault="00D113F6" w:rsidP="00F333E3">
      <w:pPr>
        <w:pStyle w:val="Header"/>
        <w:keepNext/>
        <w:keepLines/>
        <w:tabs>
          <w:tab w:val="clear" w:pos="4320"/>
          <w:tab w:val="clear" w:pos="8640"/>
        </w:tabs>
      </w:pPr>
    </w:p>
    <w:p w14:paraId="08D43110" w14:textId="6A72973D" w:rsidR="00A67325" w:rsidRDefault="00A67325" w:rsidP="00A67325">
      <w:pPr>
        <w:pStyle w:val="Header"/>
        <w:keepNext/>
        <w:keepLines/>
      </w:pPr>
      <w:r w:rsidRPr="00A67325">
        <w:t>The</w:t>
      </w:r>
      <w:r w:rsidRPr="00A67325">
        <w:t xml:space="preserve"> form after the Reset button is used (</w:t>
      </w:r>
      <w:r w:rsidRPr="00A67325">
        <w:rPr>
          <w:b/>
          <w:bCs/>
        </w:rPr>
        <w:t>Functional Operation</w:t>
      </w:r>
      <w:r w:rsidRPr="00A67325">
        <w:t>)</w:t>
      </w:r>
      <w:r>
        <w:t>:</w:t>
      </w:r>
      <w:r w:rsidR="00CD64C2">
        <w:t xml:space="preserve"> </w:t>
      </w:r>
    </w:p>
    <w:p w14:paraId="0D5C993A" w14:textId="78989A69" w:rsidR="00CD64C2" w:rsidRDefault="00CD64C2" w:rsidP="00A67325">
      <w:pPr>
        <w:pStyle w:val="Header"/>
        <w:keepNext/>
        <w:keepLines/>
      </w:pPr>
      <w:r>
        <w:t xml:space="preserve">Not </w:t>
      </w:r>
      <w:proofErr w:type="gramStart"/>
      <w:r>
        <w:t>really sure</w:t>
      </w:r>
      <w:proofErr w:type="gramEnd"/>
      <w:r>
        <w:t xml:space="preserve"> how to show the reset button works if it looks the same as the above </w:t>
      </w:r>
      <w:r w:rsidR="00CE7C83">
        <w:t xml:space="preserve">screenshot of program initiation. </w:t>
      </w:r>
    </w:p>
    <w:p w14:paraId="1EA0DD7F" w14:textId="5E8E6657" w:rsidR="00A67325" w:rsidRPr="00A67325" w:rsidRDefault="00CD64C2" w:rsidP="00A67325">
      <w:pPr>
        <w:pStyle w:val="Header"/>
        <w:keepNext/>
        <w:keepLines/>
      </w:pPr>
      <w:r w:rsidRPr="00461092">
        <w:drawing>
          <wp:inline distT="0" distB="0" distL="0" distR="0" wp14:anchorId="17F912F1" wp14:editId="53C58EE1">
            <wp:extent cx="6309360" cy="3154680"/>
            <wp:effectExtent l="0" t="0" r="0" b="7620"/>
            <wp:docPr id="100742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2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E0C1" w14:textId="77777777" w:rsidR="00A67325" w:rsidRPr="00D81515" w:rsidRDefault="00A67325" w:rsidP="00F333E3">
      <w:pPr>
        <w:pStyle w:val="Header"/>
        <w:keepNext/>
        <w:keepLines/>
        <w:tabs>
          <w:tab w:val="clear" w:pos="4320"/>
          <w:tab w:val="clear" w:pos="8640"/>
        </w:tabs>
      </w:pPr>
    </w:p>
    <w:sectPr w:rsidR="00A67325" w:rsidRPr="00D81515" w:rsidSect="00F3639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E75A1" w14:textId="77777777" w:rsidR="00CD70AA" w:rsidRDefault="00CD70AA">
      <w:r>
        <w:separator/>
      </w:r>
    </w:p>
  </w:endnote>
  <w:endnote w:type="continuationSeparator" w:id="0">
    <w:p w14:paraId="2D77ECB7" w14:textId="77777777" w:rsidR="00CD70AA" w:rsidRDefault="00CD7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989CC" w14:textId="77777777" w:rsidR="00CD70AA" w:rsidRDefault="00CD70AA">
      <w:r>
        <w:separator/>
      </w:r>
    </w:p>
  </w:footnote>
  <w:footnote w:type="continuationSeparator" w:id="0">
    <w:p w14:paraId="5C815838" w14:textId="77777777" w:rsidR="00CD70AA" w:rsidRDefault="00CD7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554C60"/>
    <w:multiLevelType w:val="multilevel"/>
    <w:tmpl w:val="65F4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4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9"/>
  </w:num>
  <w:num w:numId="15" w16cid:durableId="171842777">
    <w:abstractNumId w:val="35"/>
  </w:num>
  <w:num w:numId="16" w16cid:durableId="331756958">
    <w:abstractNumId w:val="50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5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8"/>
  </w:num>
  <w:num w:numId="28" w16cid:durableId="1394962577">
    <w:abstractNumId w:val="29"/>
  </w:num>
  <w:num w:numId="29" w16cid:durableId="2009139525">
    <w:abstractNumId w:val="47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6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  <w:num w:numId="51" w16cid:durableId="211439810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30C0A"/>
    <w:rsid w:val="00032E10"/>
    <w:rsid w:val="00062362"/>
    <w:rsid w:val="00070419"/>
    <w:rsid w:val="00083BFE"/>
    <w:rsid w:val="000A0C86"/>
    <w:rsid w:val="000A14BA"/>
    <w:rsid w:val="000B3EAA"/>
    <w:rsid w:val="000D364E"/>
    <w:rsid w:val="000E236D"/>
    <w:rsid w:val="000E24E9"/>
    <w:rsid w:val="000E72D1"/>
    <w:rsid w:val="000F48A9"/>
    <w:rsid w:val="000F6B06"/>
    <w:rsid w:val="0011351B"/>
    <w:rsid w:val="001212C7"/>
    <w:rsid w:val="00132B06"/>
    <w:rsid w:val="00136515"/>
    <w:rsid w:val="00137A54"/>
    <w:rsid w:val="00156EB9"/>
    <w:rsid w:val="001637B6"/>
    <w:rsid w:val="00165847"/>
    <w:rsid w:val="001C1BB2"/>
    <w:rsid w:val="001D086A"/>
    <w:rsid w:val="001D2378"/>
    <w:rsid w:val="001E7D64"/>
    <w:rsid w:val="001F7408"/>
    <w:rsid w:val="002114B7"/>
    <w:rsid w:val="002149F5"/>
    <w:rsid w:val="0022517D"/>
    <w:rsid w:val="002608FB"/>
    <w:rsid w:val="00263D8E"/>
    <w:rsid w:val="00267904"/>
    <w:rsid w:val="002703EE"/>
    <w:rsid w:val="002705E8"/>
    <w:rsid w:val="00272DDC"/>
    <w:rsid w:val="00290966"/>
    <w:rsid w:val="00290B40"/>
    <w:rsid w:val="002A0E97"/>
    <w:rsid w:val="002A7C5E"/>
    <w:rsid w:val="002D7ED5"/>
    <w:rsid w:val="002E4C58"/>
    <w:rsid w:val="002E6DE7"/>
    <w:rsid w:val="002F442D"/>
    <w:rsid w:val="00302449"/>
    <w:rsid w:val="00303FFA"/>
    <w:rsid w:val="00307815"/>
    <w:rsid w:val="00324F8B"/>
    <w:rsid w:val="00333BE8"/>
    <w:rsid w:val="00341F3A"/>
    <w:rsid w:val="0035644C"/>
    <w:rsid w:val="00364A68"/>
    <w:rsid w:val="003832C6"/>
    <w:rsid w:val="003A241A"/>
    <w:rsid w:val="003A4055"/>
    <w:rsid w:val="003A46F9"/>
    <w:rsid w:val="003A5C6D"/>
    <w:rsid w:val="003C5DEC"/>
    <w:rsid w:val="003D4FAB"/>
    <w:rsid w:val="003D5324"/>
    <w:rsid w:val="003D575E"/>
    <w:rsid w:val="003D7049"/>
    <w:rsid w:val="003F36B0"/>
    <w:rsid w:val="003F5DDE"/>
    <w:rsid w:val="00400738"/>
    <w:rsid w:val="00403DFB"/>
    <w:rsid w:val="00407477"/>
    <w:rsid w:val="0041239F"/>
    <w:rsid w:val="00415C91"/>
    <w:rsid w:val="004169F6"/>
    <w:rsid w:val="0042021F"/>
    <w:rsid w:val="00420CD3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61092"/>
    <w:rsid w:val="004661D2"/>
    <w:rsid w:val="00472B98"/>
    <w:rsid w:val="0047415B"/>
    <w:rsid w:val="00497330"/>
    <w:rsid w:val="004A7AC4"/>
    <w:rsid w:val="004C1E16"/>
    <w:rsid w:val="004C5F7D"/>
    <w:rsid w:val="004D1541"/>
    <w:rsid w:val="004E5377"/>
    <w:rsid w:val="00503412"/>
    <w:rsid w:val="005304CC"/>
    <w:rsid w:val="00551919"/>
    <w:rsid w:val="00552532"/>
    <w:rsid w:val="00553296"/>
    <w:rsid w:val="00554B88"/>
    <w:rsid w:val="005623D4"/>
    <w:rsid w:val="0057098F"/>
    <w:rsid w:val="00571AA0"/>
    <w:rsid w:val="00575FE8"/>
    <w:rsid w:val="00592D61"/>
    <w:rsid w:val="0059502E"/>
    <w:rsid w:val="005A59B3"/>
    <w:rsid w:val="005B0D4C"/>
    <w:rsid w:val="005B4DB0"/>
    <w:rsid w:val="005C6432"/>
    <w:rsid w:val="005C726A"/>
    <w:rsid w:val="005D1C1A"/>
    <w:rsid w:val="005E369C"/>
    <w:rsid w:val="005E5CF9"/>
    <w:rsid w:val="005E5E8A"/>
    <w:rsid w:val="005E7D0F"/>
    <w:rsid w:val="005F797C"/>
    <w:rsid w:val="00600EC9"/>
    <w:rsid w:val="00621A78"/>
    <w:rsid w:val="00633839"/>
    <w:rsid w:val="00634A91"/>
    <w:rsid w:val="00651CFC"/>
    <w:rsid w:val="00657A13"/>
    <w:rsid w:val="00677DCA"/>
    <w:rsid w:val="00682B63"/>
    <w:rsid w:val="0069127E"/>
    <w:rsid w:val="006A35FD"/>
    <w:rsid w:val="006C12D7"/>
    <w:rsid w:val="006C221B"/>
    <w:rsid w:val="006C312A"/>
    <w:rsid w:val="006E198A"/>
    <w:rsid w:val="006E2492"/>
    <w:rsid w:val="006E69DA"/>
    <w:rsid w:val="006F4587"/>
    <w:rsid w:val="00733FE2"/>
    <w:rsid w:val="00736FE4"/>
    <w:rsid w:val="00740074"/>
    <w:rsid w:val="00745367"/>
    <w:rsid w:val="00751663"/>
    <w:rsid w:val="00754238"/>
    <w:rsid w:val="00755C94"/>
    <w:rsid w:val="00756DAE"/>
    <w:rsid w:val="00762D0B"/>
    <w:rsid w:val="00780C6E"/>
    <w:rsid w:val="007947D6"/>
    <w:rsid w:val="00795FCA"/>
    <w:rsid w:val="007A55F8"/>
    <w:rsid w:val="007A68B4"/>
    <w:rsid w:val="007C3853"/>
    <w:rsid w:val="007D071D"/>
    <w:rsid w:val="007D1932"/>
    <w:rsid w:val="007D53BB"/>
    <w:rsid w:val="007E755A"/>
    <w:rsid w:val="007F02AD"/>
    <w:rsid w:val="007F122B"/>
    <w:rsid w:val="007F327C"/>
    <w:rsid w:val="007F5540"/>
    <w:rsid w:val="007F571F"/>
    <w:rsid w:val="007F7687"/>
    <w:rsid w:val="008037DA"/>
    <w:rsid w:val="00806989"/>
    <w:rsid w:val="00810278"/>
    <w:rsid w:val="0081337E"/>
    <w:rsid w:val="0082144A"/>
    <w:rsid w:val="008419C2"/>
    <w:rsid w:val="00841FAC"/>
    <w:rsid w:val="00844205"/>
    <w:rsid w:val="00845FFF"/>
    <w:rsid w:val="00854393"/>
    <w:rsid w:val="008557E0"/>
    <w:rsid w:val="00856044"/>
    <w:rsid w:val="008561BA"/>
    <w:rsid w:val="008657BF"/>
    <w:rsid w:val="0086705B"/>
    <w:rsid w:val="00867BAE"/>
    <w:rsid w:val="008801DF"/>
    <w:rsid w:val="008825B0"/>
    <w:rsid w:val="00891A53"/>
    <w:rsid w:val="008947E3"/>
    <w:rsid w:val="00896A63"/>
    <w:rsid w:val="00897BF2"/>
    <w:rsid w:val="008A31F5"/>
    <w:rsid w:val="008B20B2"/>
    <w:rsid w:val="008B2B93"/>
    <w:rsid w:val="008E3E02"/>
    <w:rsid w:val="008E4AF8"/>
    <w:rsid w:val="008E79B1"/>
    <w:rsid w:val="008F3AAC"/>
    <w:rsid w:val="009133A0"/>
    <w:rsid w:val="00920CC3"/>
    <w:rsid w:val="009259D2"/>
    <w:rsid w:val="00927651"/>
    <w:rsid w:val="00941692"/>
    <w:rsid w:val="00947849"/>
    <w:rsid w:val="009663E6"/>
    <w:rsid w:val="009805EA"/>
    <w:rsid w:val="0098061D"/>
    <w:rsid w:val="0098270C"/>
    <w:rsid w:val="009877AC"/>
    <w:rsid w:val="009878A7"/>
    <w:rsid w:val="00992B5E"/>
    <w:rsid w:val="009968AB"/>
    <w:rsid w:val="009A394F"/>
    <w:rsid w:val="009A4353"/>
    <w:rsid w:val="009B7D23"/>
    <w:rsid w:val="009C12C0"/>
    <w:rsid w:val="009C13AD"/>
    <w:rsid w:val="009C1AFE"/>
    <w:rsid w:val="009C296E"/>
    <w:rsid w:val="009D3A86"/>
    <w:rsid w:val="009E4BA2"/>
    <w:rsid w:val="009E640E"/>
    <w:rsid w:val="009F7FB3"/>
    <w:rsid w:val="00A019C4"/>
    <w:rsid w:val="00A03768"/>
    <w:rsid w:val="00A056DA"/>
    <w:rsid w:val="00A05F5B"/>
    <w:rsid w:val="00A063B3"/>
    <w:rsid w:val="00A06E59"/>
    <w:rsid w:val="00A17B91"/>
    <w:rsid w:val="00A239CA"/>
    <w:rsid w:val="00A278D4"/>
    <w:rsid w:val="00A334C4"/>
    <w:rsid w:val="00A3356F"/>
    <w:rsid w:val="00A343DB"/>
    <w:rsid w:val="00A36811"/>
    <w:rsid w:val="00A44E8D"/>
    <w:rsid w:val="00A46BEA"/>
    <w:rsid w:val="00A52667"/>
    <w:rsid w:val="00A67325"/>
    <w:rsid w:val="00A73368"/>
    <w:rsid w:val="00A84450"/>
    <w:rsid w:val="00A86148"/>
    <w:rsid w:val="00AA09BD"/>
    <w:rsid w:val="00AB7BA8"/>
    <w:rsid w:val="00AC2784"/>
    <w:rsid w:val="00AD339A"/>
    <w:rsid w:val="00AD571F"/>
    <w:rsid w:val="00AE49AB"/>
    <w:rsid w:val="00AF390F"/>
    <w:rsid w:val="00AF4726"/>
    <w:rsid w:val="00AF5CD8"/>
    <w:rsid w:val="00B06F45"/>
    <w:rsid w:val="00B079BF"/>
    <w:rsid w:val="00B21EB5"/>
    <w:rsid w:val="00B3080A"/>
    <w:rsid w:val="00B33CB9"/>
    <w:rsid w:val="00B51400"/>
    <w:rsid w:val="00B54893"/>
    <w:rsid w:val="00B55B22"/>
    <w:rsid w:val="00B73AC4"/>
    <w:rsid w:val="00BA2B28"/>
    <w:rsid w:val="00BA4951"/>
    <w:rsid w:val="00BB64C5"/>
    <w:rsid w:val="00BC01C9"/>
    <w:rsid w:val="00BC1A80"/>
    <w:rsid w:val="00BC20A6"/>
    <w:rsid w:val="00BC251C"/>
    <w:rsid w:val="00BD385C"/>
    <w:rsid w:val="00BE1AD9"/>
    <w:rsid w:val="00BE3EDC"/>
    <w:rsid w:val="00C20AAC"/>
    <w:rsid w:val="00C21718"/>
    <w:rsid w:val="00C23549"/>
    <w:rsid w:val="00C24BC5"/>
    <w:rsid w:val="00C513CA"/>
    <w:rsid w:val="00C60E53"/>
    <w:rsid w:val="00C613F8"/>
    <w:rsid w:val="00C64271"/>
    <w:rsid w:val="00C70F72"/>
    <w:rsid w:val="00C7429A"/>
    <w:rsid w:val="00C76CE4"/>
    <w:rsid w:val="00C82862"/>
    <w:rsid w:val="00C82890"/>
    <w:rsid w:val="00C83690"/>
    <w:rsid w:val="00C83C9E"/>
    <w:rsid w:val="00C8590B"/>
    <w:rsid w:val="00CD64C2"/>
    <w:rsid w:val="00CD6622"/>
    <w:rsid w:val="00CD70AA"/>
    <w:rsid w:val="00CE7C83"/>
    <w:rsid w:val="00D068CB"/>
    <w:rsid w:val="00D1105E"/>
    <w:rsid w:val="00D113F6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96465"/>
    <w:rsid w:val="00DA48F5"/>
    <w:rsid w:val="00DC5902"/>
    <w:rsid w:val="00DE1E8B"/>
    <w:rsid w:val="00DE2174"/>
    <w:rsid w:val="00E00436"/>
    <w:rsid w:val="00E0413C"/>
    <w:rsid w:val="00E070EC"/>
    <w:rsid w:val="00E1377B"/>
    <w:rsid w:val="00E25177"/>
    <w:rsid w:val="00E327C8"/>
    <w:rsid w:val="00E32ED2"/>
    <w:rsid w:val="00E46979"/>
    <w:rsid w:val="00E56A1E"/>
    <w:rsid w:val="00E659E8"/>
    <w:rsid w:val="00E6784F"/>
    <w:rsid w:val="00E715E2"/>
    <w:rsid w:val="00E73896"/>
    <w:rsid w:val="00EA5216"/>
    <w:rsid w:val="00EB1261"/>
    <w:rsid w:val="00EB2D1D"/>
    <w:rsid w:val="00EB502E"/>
    <w:rsid w:val="00EC7E8B"/>
    <w:rsid w:val="00ED7652"/>
    <w:rsid w:val="00EF3CD6"/>
    <w:rsid w:val="00EF5976"/>
    <w:rsid w:val="00EF7122"/>
    <w:rsid w:val="00F20593"/>
    <w:rsid w:val="00F333E3"/>
    <w:rsid w:val="00F36394"/>
    <w:rsid w:val="00F44EBF"/>
    <w:rsid w:val="00F8124B"/>
    <w:rsid w:val="00F81438"/>
    <w:rsid w:val="00F8235B"/>
    <w:rsid w:val="00F86838"/>
    <w:rsid w:val="00FA42F8"/>
    <w:rsid w:val="00FA5148"/>
    <w:rsid w:val="00FB2540"/>
    <w:rsid w:val="00FB48AF"/>
    <w:rsid w:val="00FB5089"/>
    <w:rsid w:val="00FB5D7D"/>
    <w:rsid w:val="00FC441F"/>
    <w:rsid w:val="00FF0295"/>
    <w:rsid w:val="00FF14A7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7</Pages>
  <Words>238</Words>
  <Characters>1315</Characters>
  <Application>Microsoft Office Word</Application>
  <DocSecurity>0</DocSecurity>
  <Lines>119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1456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2026-03-26T13:05:00Z</dcterms:created>
  <dcterms:modified xsi:type="dcterms:W3CDTF">2026-03-26T14:40:00Z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2026-01-05T15:02:27Z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f718b775-b821-4852-a3db-b33a7a8a5b98</vt:lpwstr>
  </property>
  <property fmtid="{D5CDD505-2E9C-101B-9397-08002B2CF9AE}" pid="7" name="MSIP_Label_defa4170-0d19-0005-0004-bc88714345d2_ActionId">
    <vt:lpwstr>e4886e89-46fa-4f47-8189-935678775dcb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