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2B51D3A" w:rsidR="00272DDC" w:rsidRPr="006E6826" w:rsidRDefault="009B7D23" w:rsidP="007F5540">
            <w:pPr>
              <w:keepNext/>
              <w:keepLines/>
            </w:pPr>
            <w:r>
              <w:t xml:space="preserve">March </w:t>
            </w:r>
            <w:r w:rsidR="009133A0">
              <w:t>8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0692DB56" w:rsidR="008657BF" w:rsidRDefault="008657BF" w:rsidP="008657BF">
      <w:pPr>
        <w:pStyle w:val="Header"/>
        <w:keepLines/>
        <w:jc w:val="center"/>
      </w:pPr>
    </w:p>
    <w:p w14:paraId="3AB1CA23" w14:textId="1068943F" w:rsidR="00032E10" w:rsidRPr="008657BF" w:rsidRDefault="004A7AC4" w:rsidP="008657BF">
      <w:pPr>
        <w:pStyle w:val="Header"/>
        <w:keepLines/>
        <w:jc w:val="center"/>
      </w:pPr>
      <w:r>
        <w:t xml:space="preserve">Week </w:t>
      </w:r>
      <w:r w:rsidR="009133A0">
        <w:t>9</w:t>
      </w:r>
      <w:r>
        <w:t xml:space="preserve"> – Programming Lab</w:t>
      </w:r>
    </w:p>
    <w:p w14:paraId="33CEC86D" w14:textId="185740DE" w:rsidR="00740074" w:rsidRDefault="00740074" w:rsidP="008657BF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1EEBD32B" w14:textId="6E2C8D30" w:rsidR="0099691E" w:rsidRDefault="00377766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1: </w:t>
      </w:r>
    </w:p>
    <w:p w14:paraId="3E31652C" w14:textId="7466B178" w:rsidR="0099691E" w:rsidRDefault="004B606B">
      <w:r w:rsidRPr="004B606B">
        <w:drawing>
          <wp:inline distT="0" distB="0" distL="0" distR="0" wp14:anchorId="22B34188" wp14:editId="0BF95E8D">
            <wp:extent cx="6309360" cy="3779520"/>
            <wp:effectExtent l="0" t="0" r="0" b="0"/>
            <wp:docPr id="168590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01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91E">
        <w:br w:type="page"/>
      </w:r>
    </w:p>
    <w:p w14:paraId="2D2B38BE" w14:textId="3B93B431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2: </w:t>
      </w:r>
    </w:p>
    <w:p w14:paraId="0D759F15" w14:textId="028F0E58" w:rsidR="0099691E" w:rsidRDefault="0093287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93287B">
        <w:drawing>
          <wp:inline distT="0" distB="0" distL="0" distR="0" wp14:anchorId="4525FC71" wp14:editId="5D5256EA">
            <wp:extent cx="5677692" cy="3820058"/>
            <wp:effectExtent l="0" t="0" r="0" b="9525"/>
            <wp:docPr id="13422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90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B41" w14:textId="77777777" w:rsidR="00416F97" w:rsidRDefault="00416F9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971033B" w14:textId="77777777" w:rsidR="00416F97" w:rsidRDefault="00416F9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6EAC9C9" w14:textId="141E1310" w:rsidR="00416F97" w:rsidRDefault="00416F97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3 run with valid acct #: </w:t>
      </w:r>
    </w:p>
    <w:p w14:paraId="328C18D7" w14:textId="44F52CE3" w:rsidR="00377766" w:rsidRDefault="00D81BC7" w:rsidP="00634EB8">
      <w:r w:rsidRPr="00D81BC7">
        <w:drawing>
          <wp:inline distT="0" distB="0" distL="0" distR="0" wp14:anchorId="405DA39E" wp14:editId="635ACA26">
            <wp:extent cx="5706271" cy="3753374"/>
            <wp:effectExtent l="0" t="0" r="0" b="0"/>
            <wp:docPr id="17153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50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D634" w14:textId="77777777" w:rsidR="00634EB8" w:rsidRDefault="00634EB8" w:rsidP="00634EB8"/>
    <w:p w14:paraId="16DA1BAE" w14:textId="1831016C" w:rsidR="00634EB8" w:rsidRDefault="00634EB8" w:rsidP="00634EB8">
      <w:r>
        <w:lastRenderedPageBreak/>
        <w:t xml:space="preserve">Screenshot 4 run with </w:t>
      </w:r>
      <w:r w:rsidR="00CA3B1E">
        <w:t xml:space="preserve">invalid acct #: </w:t>
      </w:r>
    </w:p>
    <w:p w14:paraId="2DE3E730" w14:textId="49C7323B" w:rsidR="00CA3B1E" w:rsidRDefault="00CA3B1E" w:rsidP="00634EB8">
      <w:r w:rsidRPr="00CA3B1E">
        <w:drawing>
          <wp:inline distT="0" distB="0" distL="0" distR="0" wp14:anchorId="79DEE7EF" wp14:editId="7774A83E">
            <wp:extent cx="5687219" cy="3762900"/>
            <wp:effectExtent l="0" t="0" r="8890" b="9525"/>
            <wp:docPr id="13877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9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CC54" w14:textId="77777777" w:rsidR="004416B7" w:rsidRDefault="004416B7" w:rsidP="00634EB8"/>
    <w:p w14:paraId="388254ED" w14:textId="77777777" w:rsidR="004416B7" w:rsidRDefault="004416B7" w:rsidP="00634EB8"/>
    <w:p w14:paraId="6B4A6CF8" w14:textId="4F61CEEA" w:rsidR="004416B7" w:rsidRDefault="004416B7" w:rsidP="00634EB8">
      <w:r>
        <w:t xml:space="preserve">Screenshot 5 run with non # values: </w:t>
      </w:r>
    </w:p>
    <w:p w14:paraId="5431EAFE" w14:textId="4C03AB93" w:rsidR="004416B7" w:rsidRDefault="000672E7" w:rsidP="00634EB8">
      <w:r w:rsidRPr="000672E7">
        <w:drawing>
          <wp:inline distT="0" distB="0" distL="0" distR="0" wp14:anchorId="43DA0C88" wp14:editId="1F1F86FD">
            <wp:extent cx="5677692" cy="3734321"/>
            <wp:effectExtent l="0" t="0" r="0" b="0"/>
            <wp:docPr id="8445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45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A559" w14:textId="77777777" w:rsidR="00A64A3A" w:rsidRDefault="00A64A3A" w:rsidP="00634EB8"/>
    <w:p w14:paraId="341A4DD4" w14:textId="77777777" w:rsidR="00A64A3A" w:rsidRDefault="00A64A3A" w:rsidP="00634EB8"/>
    <w:p w14:paraId="5CAD6864" w14:textId="7B179634" w:rsidR="00A64A3A" w:rsidRDefault="00A64A3A" w:rsidP="00634EB8">
      <w:r>
        <w:lastRenderedPageBreak/>
        <w:t xml:space="preserve">Screenshot 6 run with mismatch acct #: </w:t>
      </w:r>
    </w:p>
    <w:p w14:paraId="02CBFAFB" w14:textId="3DADBF61" w:rsidR="00A64A3A" w:rsidRDefault="00254C7B" w:rsidP="00634EB8">
      <w:r w:rsidRPr="00254C7B">
        <w:drawing>
          <wp:inline distT="0" distB="0" distL="0" distR="0" wp14:anchorId="4D93D284" wp14:editId="3AFFE978">
            <wp:extent cx="5677692" cy="3772426"/>
            <wp:effectExtent l="0" t="0" r="0" b="0"/>
            <wp:docPr id="33781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17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5C1D" w14:textId="77777777" w:rsidR="006D65A4" w:rsidRDefault="006D65A4" w:rsidP="00634EB8"/>
    <w:p w14:paraId="6EF5914F" w14:textId="3085679D" w:rsidR="006D65A4" w:rsidRDefault="006D65A4" w:rsidP="00634EB8">
      <w:r>
        <w:t>Screenshot 7 run with payment of $10,0.01:</w:t>
      </w:r>
    </w:p>
    <w:p w14:paraId="48BC6C98" w14:textId="0F52092F" w:rsidR="006D65A4" w:rsidRDefault="009C22DC" w:rsidP="00634EB8">
      <w:r w:rsidRPr="009C22DC">
        <w:drawing>
          <wp:inline distT="0" distB="0" distL="0" distR="0" wp14:anchorId="59370E6A" wp14:editId="3030D725">
            <wp:extent cx="5696745" cy="3791479"/>
            <wp:effectExtent l="0" t="0" r="0" b="0"/>
            <wp:docPr id="18351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3704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93875FE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054BC7A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9BC2CD4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A7CC9FE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35C8739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C99EDD1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03BB51C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C9BD7CC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835125A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000592A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4F05B0D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ABF5457" w14:textId="77777777" w:rsidR="0099691E" w:rsidRDefault="0099691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77777777" w:rsidR="00D76BB4" w:rsidRPr="00D81515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sectPr w:rsidR="00D76BB4" w:rsidRPr="00D81515" w:rsidSect="00F3639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09CA" w14:textId="77777777" w:rsidR="00AB7758" w:rsidRDefault="00AB7758">
      <w:r>
        <w:separator/>
      </w:r>
    </w:p>
  </w:endnote>
  <w:endnote w:type="continuationSeparator" w:id="0">
    <w:p w14:paraId="1713724E" w14:textId="77777777" w:rsidR="00AB7758" w:rsidRDefault="00AB7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0E55B" w14:textId="77777777" w:rsidR="00AB7758" w:rsidRDefault="00AB7758">
      <w:r>
        <w:separator/>
      </w:r>
    </w:p>
  </w:footnote>
  <w:footnote w:type="continuationSeparator" w:id="0">
    <w:p w14:paraId="07F3A6E3" w14:textId="77777777" w:rsidR="00AB7758" w:rsidRDefault="00AB7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32E10"/>
    <w:rsid w:val="00062362"/>
    <w:rsid w:val="000672E7"/>
    <w:rsid w:val="00070419"/>
    <w:rsid w:val="00083BFE"/>
    <w:rsid w:val="000A0C86"/>
    <w:rsid w:val="000A14BA"/>
    <w:rsid w:val="000B3EA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54C7B"/>
    <w:rsid w:val="00263D8E"/>
    <w:rsid w:val="00267904"/>
    <w:rsid w:val="002703EE"/>
    <w:rsid w:val="00272DDC"/>
    <w:rsid w:val="00290966"/>
    <w:rsid w:val="00290B40"/>
    <w:rsid w:val="002A0E97"/>
    <w:rsid w:val="002A7C5E"/>
    <w:rsid w:val="002D7ED5"/>
    <w:rsid w:val="002E4C58"/>
    <w:rsid w:val="002E6DE7"/>
    <w:rsid w:val="002F442D"/>
    <w:rsid w:val="00303FFA"/>
    <w:rsid w:val="00324F8B"/>
    <w:rsid w:val="00333BE8"/>
    <w:rsid w:val="00364A68"/>
    <w:rsid w:val="00377766"/>
    <w:rsid w:val="00381D81"/>
    <w:rsid w:val="003832C6"/>
    <w:rsid w:val="003A241A"/>
    <w:rsid w:val="003A46F9"/>
    <w:rsid w:val="003D4FAB"/>
    <w:rsid w:val="003D5324"/>
    <w:rsid w:val="003D7049"/>
    <w:rsid w:val="003F5DDE"/>
    <w:rsid w:val="00400738"/>
    <w:rsid w:val="00403DFB"/>
    <w:rsid w:val="00407477"/>
    <w:rsid w:val="0041239F"/>
    <w:rsid w:val="004169F6"/>
    <w:rsid w:val="00416F97"/>
    <w:rsid w:val="0042021F"/>
    <w:rsid w:val="00432E59"/>
    <w:rsid w:val="00433C2B"/>
    <w:rsid w:val="00435BC5"/>
    <w:rsid w:val="00441142"/>
    <w:rsid w:val="004416B7"/>
    <w:rsid w:val="00442D16"/>
    <w:rsid w:val="00444FE8"/>
    <w:rsid w:val="004455C4"/>
    <w:rsid w:val="00451A38"/>
    <w:rsid w:val="00452B85"/>
    <w:rsid w:val="00454F12"/>
    <w:rsid w:val="0047415B"/>
    <w:rsid w:val="00497330"/>
    <w:rsid w:val="004A7AC4"/>
    <w:rsid w:val="004B606B"/>
    <w:rsid w:val="004C1E16"/>
    <w:rsid w:val="004C5F7D"/>
    <w:rsid w:val="004D1541"/>
    <w:rsid w:val="004E5377"/>
    <w:rsid w:val="004F178D"/>
    <w:rsid w:val="00503412"/>
    <w:rsid w:val="005304CC"/>
    <w:rsid w:val="00551919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34EB8"/>
    <w:rsid w:val="00651CFC"/>
    <w:rsid w:val="0065729E"/>
    <w:rsid w:val="00657A13"/>
    <w:rsid w:val="00682B63"/>
    <w:rsid w:val="0069127E"/>
    <w:rsid w:val="006C12D7"/>
    <w:rsid w:val="006C221B"/>
    <w:rsid w:val="006C312A"/>
    <w:rsid w:val="006D65A4"/>
    <w:rsid w:val="006E198A"/>
    <w:rsid w:val="006E69DA"/>
    <w:rsid w:val="00733FE2"/>
    <w:rsid w:val="00736FE4"/>
    <w:rsid w:val="00740074"/>
    <w:rsid w:val="00745367"/>
    <w:rsid w:val="00751663"/>
    <w:rsid w:val="00754238"/>
    <w:rsid w:val="00755C94"/>
    <w:rsid w:val="00780C6E"/>
    <w:rsid w:val="00795FCA"/>
    <w:rsid w:val="007A68B4"/>
    <w:rsid w:val="007D071D"/>
    <w:rsid w:val="007E755A"/>
    <w:rsid w:val="007F02AD"/>
    <w:rsid w:val="007F327C"/>
    <w:rsid w:val="007F5540"/>
    <w:rsid w:val="007F571F"/>
    <w:rsid w:val="007F7687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57BF"/>
    <w:rsid w:val="0086705B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133A0"/>
    <w:rsid w:val="00920CC3"/>
    <w:rsid w:val="009259D2"/>
    <w:rsid w:val="00927651"/>
    <w:rsid w:val="0093287B"/>
    <w:rsid w:val="00941692"/>
    <w:rsid w:val="00947849"/>
    <w:rsid w:val="009663E6"/>
    <w:rsid w:val="009805EA"/>
    <w:rsid w:val="0098061D"/>
    <w:rsid w:val="0098270C"/>
    <w:rsid w:val="009878A7"/>
    <w:rsid w:val="00992B5E"/>
    <w:rsid w:val="0099691E"/>
    <w:rsid w:val="009A394F"/>
    <w:rsid w:val="009A4353"/>
    <w:rsid w:val="009B7D23"/>
    <w:rsid w:val="009C12C0"/>
    <w:rsid w:val="009C13AD"/>
    <w:rsid w:val="009C1AFE"/>
    <w:rsid w:val="009C22DC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39CA"/>
    <w:rsid w:val="00A278D4"/>
    <w:rsid w:val="00A3356F"/>
    <w:rsid w:val="00A343DB"/>
    <w:rsid w:val="00A36811"/>
    <w:rsid w:val="00A44E8D"/>
    <w:rsid w:val="00A46BEA"/>
    <w:rsid w:val="00A52667"/>
    <w:rsid w:val="00A64A3A"/>
    <w:rsid w:val="00A84450"/>
    <w:rsid w:val="00A86148"/>
    <w:rsid w:val="00AA09BD"/>
    <w:rsid w:val="00AB7758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C20A6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A3B1E"/>
    <w:rsid w:val="00CC358A"/>
    <w:rsid w:val="00CD6622"/>
    <w:rsid w:val="00D068CB"/>
    <w:rsid w:val="00D1105E"/>
    <w:rsid w:val="00D33187"/>
    <w:rsid w:val="00D47651"/>
    <w:rsid w:val="00D548CC"/>
    <w:rsid w:val="00D62027"/>
    <w:rsid w:val="00D71E52"/>
    <w:rsid w:val="00D72586"/>
    <w:rsid w:val="00D76BB4"/>
    <w:rsid w:val="00D81515"/>
    <w:rsid w:val="00D81BC7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715E2"/>
    <w:rsid w:val="00E73896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4551F"/>
    <w:rsid w:val="00F8124B"/>
    <w:rsid w:val="00F81438"/>
    <w:rsid w:val="00F8235B"/>
    <w:rsid w:val="00F86838"/>
    <w:rsid w:val="00FA42F8"/>
    <w:rsid w:val="00FA5148"/>
    <w:rsid w:val="00FB2540"/>
    <w:rsid w:val="00FB5089"/>
    <w:rsid w:val="00FB5D7D"/>
    <w:rsid w:val="00FC441F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5</Pages>
  <Words>76</Words>
  <Characters>428</Characters>
  <Application>Microsoft Office Word</Application>
  <DocSecurity>0</DocSecurity>
  <Lines>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473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2026-03-02T17:45:00Z</dcterms:created>
  <dcterms:modified xsi:type="dcterms:W3CDTF">2026-03-02T18:51:00Z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