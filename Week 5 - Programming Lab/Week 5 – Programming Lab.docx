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19DA3F24" w:rsidR="00272DDC" w:rsidRPr="006E6826" w:rsidRDefault="002703EE" w:rsidP="007F5540">
            <w:pPr>
              <w:keepNext/>
              <w:keepLines/>
            </w:pPr>
            <w:r>
              <w:t>Februar</w:t>
            </w:r>
            <w:r w:rsidR="00032E10">
              <w:t>y 8</w:t>
            </w:r>
            <w:r w:rsidR="00841FAC"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051F2EE9" w14:textId="0692DB56" w:rsidR="008657BF" w:rsidRDefault="008657BF" w:rsidP="008657BF">
      <w:pPr>
        <w:pStyle w:val="Header"/>
        <w:keepLines/>
        <w:jc w:val="center"/>
      </w:pPr>
    </w:p>
    <w:p w14:paraId="2C4D5766" w14:textId="77777777" w:rsidR="00547D8C" w:rsidRDefault="00032E10" w:rsidP="00547D8C">
      <w:pPr>
        <w:pStyle w:val="Header"/>
        <w:keepLines/>
        <w:jc w:val="center"/>
      </w:pPr>
      <w:r>
        <w:t>Week 5 – Programming Lab</w:t>
      </w:r>
    </w:p>
    <w:p w14:paraId="6B2C9415" w14:textId="77777777" w:rsidR="00547D8C" w:rsidRDefault="00547D8C" w:rsidP="00547D8C">
      <w:pPr>
        <w:pStyle w:val="Header"/>
        <w:keepLines/>
        <w:jc w:val="center"/>
      </w:pPr>
    </w:p>
    <w:p w14:paraId="0DA21C19" w14:textId="611E4279" w:rsidR="00936B61" w:rsidRDefault="00936B61" w:rsidP="00445EA8">
      <w:pPr>
        <w:pStyle w:val="Header"/>
        <w:keepLines/>
      </w:pPr>
      <w:r>
        <w:t xml:space="preserve">Screenshot 1: Before labels and buttons. </w:t>
      </w:r>
    </w:p>
    <w:p w14:paraId="0F6A1379" w14:textId="3908473F" w:rsidR="00445EA8" w:rsidRDefault="00547D8C" w:rsidP="00445EA8">
      <w:pPr>
        <w:pStyle w:val="Header"/>
        <w:keepLines/>
      </w:pPr>
      <w:r>
        <w:rPr>
          <w:noProof/>
        </w:rPr>
        <w:drawing>
          <wp:inline distT="0" distB="0" distL="0" distR="0" wp14:anchorId="263C083C" wp14:editId="36F3C7DB">
            <wp:extent cx="5978907" cy="3528060"/>
            <wp:effectExtent l="0" t="0" r="3175" b="0"/>
            <wp:docPr id="107709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780" cy="354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F25C" w14:textId="77777777" w:rsidR="00975A3C" w:rsidRDefault="00975A3C" w:rsidP="00445EA8">
      <w:pPr>
        <w:pStyle w:val="Header"/>
        <w:keepLines/>
      </w:pPr>
    </w:p>
    <w:p w14:paraId="6165FF42" w14:textId="77777777" w:rsidR="00924F6B" w:rsidRDefault="00924F6B" w:rsidP="00445EA8">
      <w:pPr>
        <w:pStyle w:val="Header"/>
        <w:keepLines/>
      </w:pPr>
    </w:p>
    <w:p w14:paraId="5CEE5FE7" w14:textId="77777777" w:rsidR="00924F6B" w:rsidRDefault="00924F6B" w:rsidP="00445EA8">
      <w:pPr>
        <w:pStyle w:val="Header"/>
        <w:keepLines/>
      </w:pPr>
    </w:p>
    <w:p w14:paraId="5D51DFA5" w14:textId="77777777" w:rsidR="00924F6B" w:rsidRDefault="00924F6B" w:rsidP="00445EA8">
      <w:pPr>
        <w:pStyle w:val="Header"/>
        <w:keepLines/>
      </w:pPr>
    </w:p>
    <w:p w14:paraId="254334AC" w14:textId="77777777" w:rsidR="00924F6B" w:rsidRDefault="00924F6B" w:rsidP="00445EA8">
      <w:pPr>
        <w:pStyle w:val="Header"/>
        <w:keepLines/>
      </w:pPr>
    </w:p>
    <w:p w14:paraId="5D150C53" w14:textId="77777777" w:rsidR="00924F6B" w:rsidRDefault="00924F6B" w:rsidP="00445EA8">
      <w:pPr>
        <w:pStyle w:val="Header"/>
        <w:keepLines/>
      </w:pPr>
    </w:p>
    <w:p w14:paraId="4B8325F1" w14:textId="77777777" w:rsidR="00924F6B" w:rsidRDefault="00924F6B" w:rsidP="00445EA8">
      <w:pPr>
        <w:pStyle w:val="Header"/>
        <w:keepLines/>
      </w:pPr>
    </w:p>
    <w:p w14:paraId="7593F01F" w14:textId="77777777" w:rsidR="00924F6B" w:rsidRDefault="00924F6B" w:rsidP="00445EA8">
      <w:pPr>
        <w:pStyle w:val="Header"/>
        <w:keepLines/>
      </w:pPr>
    </w:p>
    <w:p w14:paraId="26912836" w14:textId="77777777" w:rsidR="00924F6B" w:rsidRDefault="00924F6B" w:rsidP="00445EA8">
      <w:pPr>
        <w:pStyle w:val="Header"/>
        <w:keepLines/>
      </w:pPr>
    </w:p>
    <w:p w14:paraId="54265B89" w14:textId="77777777" w:rsidR="00924F6B" w:rsidRDefault="00924F6B" w:rsidP="00445EA8">
      <w:pPr>
        <w:pStyle w:val="Header"/>
        <w:keepLines/>
      </w:pPr>
    </w:p>
    <w:p w14:paraId="32028D56" w14:textId="77777777" w:rsidR="00924F6B" w:rsidRDefault="00924F6B" w:rsidP="00445EA8">
      <w:pPr>
        <w:pStyle w:val="Header"/>
        <w:keepLines/>
      </w:pPr>
    </w:p>
    <w:p w14:paraId="1F40AD6A" w14:textId="77777777" w:rsidR="00924F6B" w:rsidRDefault="00924F6B" w:rsidP="00445EA8">
      <w:pPr>
        <w:pStyle w:val="Header"/>
        <w:keepLines/>
      </w:pPr>
    </w:p>
    <w:p w14:paraId="11B48E62" w14:textId="77777777" w:rsidR="00924F6B" w:rsidRDefault="00924F6B" w:rsidP="00445EA8">
      <w:pPr>
        <w:pStyle w:val="Header"/>
        <w:keepLines/>
      </w:pPr>
    </w:p>
    <w:p w14:paraId="2A7F23BE" w14:textId="77777777" w:rsidR="00924F6B" w:rsidRDefault="00924F6B" w:rsidP="00445EA8">
      <w:pPr>
        <w:pStyle w:val="Header"/>
        <w:keepLines/>
      </w:pPr>
    </w:p>
    <w:p w14:paraId="6E350C6F" w14:textId="77777777" w:rsidR="00924F6B" w:rsidRDefault="00924F6B" w:rsidP="00445EA8">
      <w:pPr>
        <w:pStyle w:val="Header"/>
        <w:keepLines/>
      </w:pPr>
    </w:p>
    <w:p w14:paraId="00DDADEF" w14:textId="77777777" w:rsidR="00924F6B" w:rsidRDefault="00924F6B" w:rsidP="00445EA8">
      <w:pPr>
        <w:pStyle w:val="Header"/>
        <w:keepLines/>
      </w:pPr>
    </w:p>
    <w:p w14:paraId="517964E7" w14:textId="042B014E" w:rsidR="00975A3C" w:rsidRDefault="00975A3C" w:rsidP="00445EA8">
      <w:pPr>
        <w:pStyle w:val="Header"/>
        <w:keepLines/>
      </w:pPr>
      <w:r>
        <w:lastRenderedPageBreak/>
        <w:t xml:space="preserve">Screenshot 2: First label </w:t>
      </w:r>
    </w:p>
    <w:p w14:paraId="7B243444" w14:textId="68C09261" w:rsidR="00975A3C" w:rsidRDefault="00924F6B" w:rsidP="00445EA8">
      <w:pPr>
        <w:pStyle w:val="Header"/>
        <w:keepLines/>
      </w:pPr>
      <w:r>
        <w:rPr>
          <w:noProof/>
        </w:rPr>
        <w:drawing>
          <wp:inline distT="0" distB="0" distL="0" distR="0" wp14:anchorId="7DAF9E2C" wp14:editId="3F84E7E2">
            <wp:extent cx="6301740" cy="4366260"/>
            <wp:effectExtent l="0" t="0" r="3810" b="0"/>
            <wp:docPr id="986876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82B14" w14:textId="77777777" w:rsidR="00EF10B1" w:rsidRDefault="00EF10B1" w:rsidP="00445EA8">
      <w:pPr>
        <w:pStyle w:val="Header"/>
        <w:keepLines/>
      </w:pPr>
    </w:p>
    <w:p w14:paraId="6203BE04" w14:textId="6E9A1367" w:rsidR="00EF10B1" w:rsidRDefault="00EF10B1" w:rsidP="00445EA8">
      <w:pPr>
        <w:pStyle w:val="Header"/>
        <w:keepLines/>
      </w:pPr>
      <w:r>
        <w:t>Screenshot 3: Next addition</w:t>
      </w:r>
    </w:p>
    <w:p w14:paraId="4BF9B571" w14:textId="204EAA09" w:rsidR="00EF10B1" w:rsidRDefault="00EF10B1" w:rsidP="00445EA8">
      <w:pPr>
        <w:pStyle w:val="Header"/>
        <w:keepLines/>
      </w:pPr>
      <w:r>
        <w:rPr>
          <w:noProof/>
        </w:rPr>
        <w:drawing>
          <wp:inline distT="0" distB="0" distL="0" distR="0" wp14:anchorId="1BF847E0" wp14:editId="44B2F430">
            <wp:extent cx="6301740" cy="3573780"/>
            <wp:effectExtent l="0" t="0" r="3810" b="7620"/>
            <wp:docPr id="70196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0DF8" w14:textId="18610810" w:rsidR="001B69B1" w:rsidRDefault="001B69B1" w:rsidP="00445EA8">
      <w:pPr>
        <w:pStyle w:val="Header"/>
        <w:keepLines/>
      </w:pPr>
      <w:r>
        <w:lastRenderedPageBreak/>
        <w:t xml:space="preserve">Screenshot 4: </w:t>
      </w:r>
    </w:p>
    <w:p w14:paraId="6ED9A91A" w14:textId="31C2BD07" w:rsidR="001B69B1" w:rsidRDefault="001B69B1" w:rsidP="00445EA8">
      <w:pPr>
        <w:pStyle w:val="Header"/>
        <w:keepLines/>
      </w:pPr>
      <w:r>
        <w:rPr>
          <w:noProof/>
        </w:rPr>
        <w:drawing>
          <wp:inline distT="0" distB="0" distL="0" distR="0" wp14:anchorId="0E935AD8" wp14:editId="31A7428C">
            <wp:extent cx="6301740" cy="3840480"/>
            <wp:effectExtent l="0" t="0" r="3810" b="7620"/>
            <wp:docPr id="87258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224F1" w14:textId="77777777" w:rsidR="001B69B1" w:rsidRDefault="001B69B1" w:rsidP="00445EA8">
      <w:pPr>
        <w:pStyle w:val="Header"/>
        <w:keepLines/>
      </w:pPr>
    </w:p>
    <w:p w14:paraId="5656A2C9" w14:textId="63BD5575" w:rsidR="001B69B1" w:rsidRDefault="001B69B1" w:rsidP="00445EA8">
      <w:pPr>
        <w:pStyle w:val="Header"/>
        <w:keepLines/>
      </w:pPr>
      <w:r>
        <w:t xml:space="preserve">Screenshot 5: </w:t>
      </w:r>
    </w:p>
    <w:p w14:paraId="7F56BC3E" w14:textId="55D7DDFC" w:rsidR="001B69B1" w:rsidRDefault="001B69B1" w:rsidP="00445EA8">
      <w:pPr>
        <w:pStyle w:val="Header"/>
        <w:keepLines/>
      </w:pPr>
      <w:r>
        <w:rPr>
          <w:noProof/>
        </w:rPr>
        <w:drawing>
          <wp:inline distT="0" distB="0" distL="0" distR="0" wp14:anchorId="5291E5BD" wp14:editId="043DE71C">
            <wp:extent cx="6301740" cy="3840480"/>
            <wp:effectExtent l="0" t="0" r="3810" b="7620"/>
            <wp:docPr id="3679591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DB2D" w14:textId="77777777" w:rsidR="00591738" w:rsidRDefault="00591738" w:rsidP="00445EA8">
      <w:pPr>
        <w:pStyle w:val="Header"/>
        <w:keepLines/>
      </w:pPr>
    </w:p>
    <w:p w14:paraId="4A0C58A4" w14:textId="77777777" w:rsidR="00591738" w:rsidRDefault="00591738" w:rsidP="00445EA8">
      <w:pPr>
        <w:pStyle w:val="Header"/>
        <w:keepLines/>
      </w:pPr>
    </w:p>
    <w:p w14:paraId="6F728132" w14:textId="65C96711" w:rsidR="00591738" w:rsidRDefault="00591738" w:rsidP="00445EA8">
      <w:pPr>
        <w:pStyle w:val="Header"/>
        <w:keepLines/>
      </w:pPr>
      <w:r>
        <w:lastRenderedPageBreak/>
        <w:t xml:space="preserve">Screenshot 6: </w:t>
      </w:r>
    </w:p>
    <w:p w14:paraId="2E2CF5AB" w14:textId="31139FBC" w:rsidR="00591738" w:rsidRDefault="00591738" w:rsidP="00445EA8">
      <w:pPr>
        <w:pStyle w:val="Header"/>
        <w:keepLines/>
      </w:pPr>
      <w:r>
        <w:rPr>
          <w:noProof/>
        </w:rPr>
        <w:drawing>
          <wp:inline distT="0" distB="0" distL="0" distR="0" wp14:anchorId="61C274F4" wp14:editId="4C2135A4">
            <wp:extent cx="6309360" cy="3939540"/>
            <wp:effectExtent l="0" t="0" r="0" b="3810"/>
            <wp:docPr id="755283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E626" w14:textId="77777777" w:rsidR="00CF6659" w:rsidRDefault="00CF6659" w:rsidP="00445EA8">
      <w:pPr>
        <w:pStyle w:val="Header"/>
        <w:keepLines/>
      </w:pPr>
    </w:p>
    <w:p w14:paraId="42060D5C" w14:textId="0CAA2B30" w:rsidR="00CF6659" w:rsidRDefault="00CF6659" w:rsidP="00445EA8">
      <w:pPr>
        <w:pStyle w:val="Header"/>
        <w:keepLines/>
      </w:pPr>
      <w:r>
        <w:t xml:space="preserve">Screenshot 7: </w:t>
      </w:r>
    </w:p>
    <w:p w14:paraId="10261C75" w14:textId="30B6C6EC" w:rsidR="00CF6659" w:rsidRDefault="00CF6659" w:rsidP="00445EA8">
      <w:pPr>
        <w:pStyle w:val="Header"/>
        <w:keepLines/>
      </w:pPr>
      <w:r>
        <w:rPr>
          <w:noProof/>
        </w:rPr>
        <w:drawing>
          <wp:inline distT="0" distB="0" distL="0" distR="0" wp14:anchorId="3EF53160" wp14:editId="6C346294">
            <wp:extent cx="6309360" cy="3840480"/>
            <wp:effectExtent l="0" t="0" r="0" b="7620"/>
            <wp:docPr id="11651296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C1D49" w14:textId="77777777" w:rsidR="00605B70" w:rsidRDefault="00605B70" w:rsidP="00445EA8">
      <w:pPr>
        <w:pStyle w:val="Header"/>
        <w:keepLines/>
      </w:pPr>
    </w:p>
    <w:p w14:paraId="04BF1B3E" w14:textId="3B20AEB1" w:rsidR="00605B70" w:rsidRDefault="00605B70" w:rsidP="00445EA8">
      <w:pPr>
        <w:pStyle w:val="Header"/>
        <w:keepLines/>
      </w:pPr>
      <w:r>
        <w:lastRenderedPageBreak/>
        <w:t xml:space="preserve">Screenshot 8: </w:t>
      </w:r>
    </w:p>
    <w:p w14:paraId="2F431A50" w14:textId="7C8B2FCC" w:rsidR="00605B70" w:rsidRDefault="00605B70" w:rsidP="00445EA8">
      <w:pPr>
        <w:pStyle w:val="Header"/>
        <w:keepLines/>
      </w:pPr>
      <w:r>
        <w:rPr>
          <w:noProof/>
        </w:rPr>
        <w:drawing>
          <wp:inline distT="0" distB="0" distL="0" distR="0" wp14:anchorId="5AF5C2C6" wp14:editId="0CC855AB">
            <wp:extent cx="6301740" cy="3825240"/>
            <wp:effectExtent l="0" t="0" r="3810" b="3810"/>
            <wp:docPr id="18085756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F4EE" w14:textId="77777777" w:rsidR="007C3C68" w:rsidRDefault="007C3C68" w:rsidP="00445EA8">
      <w:pPr>
        <w:pStyle w:val="Header"/>
        <w:keepLines/>
      </w:pPr>
    </w:p>
    <w:p w14:paraId="52F44237" w14:textId="77777777" w:rsidR="007C3C68" w:rsidRDefault="007C3C68" w:rsidP="00445EA8">
      <w:pPr>
        <w:pStyle w:val="Header"/>
        <w:keepLines/>
      </w:pPr>
    </w:p>
    <w:p w14:paraId="49DDDEA6" w14:textId="77777777" w:rsidR="007C3C68" w:rsidRDefault="007C3C68" w:rsidP="00445EA8">
      <w:pPr>
        <w:pStyle w:val="Header"/>
        <w:keepLines/>
      </w:pPr>
    </w:p>
    <w:p w14:paraId="7E514A8F" w14:textId="77777777" w:rsidR="007C3C68" w:rsidRDefault="007C3C68" w:rsidP="00445EA8">
      <w:pPr>
        <w:pStyle w:val="Header"/>
        <w:keepLines/>
      </w:pPr>
    </w:p>
    <w:p w14:paraId="7B496F4F" w14:textId="77777777" w:rsidR="007C3C68" w:rsidRDefault="007C3C68" w:rsidP="00445EA8">
      <w:pPr>
        <w:pStyle w:val="Header"/>
        <w:keepLines/>
      </w:pPr>
    </w:p>
    <w:p w14:paraId="73E85EE0" w14:textId="77777777" w:rsidR="007C3C68" w:rsidRDefault="007C3C68" w:rsidP="00445EA8">
      <w:pPr>
        <w:pStyle w:val="Header"/>
        <w:keepLines/>
      </w:pPr>
    </w:p>
    <w:p w14:paraId="161512F6" w14:textId="77777777" w:rsidR="007C3C68" w:rsidRDefault="007C3C68" w:rsidP="00445EA8">
      <w:pPr>
        <w:pStyle w:val="Header"/>
        <w:keepLines/>
      </w:pPr>
    </w:p>
    <w:p w14:paraId="2A77C13D" w14:textId="77777777" w:rsidR="007C3C68" w:rsidRDefault="007C3C68" w:rsidP="00445EA8">
      <w:pPr>
        <w:pStyle w:val="Header"/>
        <w:keepLines/>
      </w:pPr>
    </w:p>
    <w:p w14:paraId="71DDB33C" w14:textId="77777777" w:rsidR="007C3C68" w:rsidRDefault="007C3C68" w:rsidP="00445EA8">
      <w:pPr>
        <w:pStyle w:val="Header"/>
        <w:keepLines/>
      </w:pPr>
    </w:p>
    <w:p w14:paraId="56E84378" w14:textId="77777777" w:rsidR="007C3C68" w:rsidRDefault="007C3C68" w:rsidP="00445EA8">
      <w:pPr>
        <w:pStyle w:val="Header"/>
        <w:keepLines/>
      </w:pPr>
    </w:p>
    <w:p w14:paraId="3B1E975E" w14:textId="77777777" w:rsidR="007C3C68" w:rsidRDefault="007C3C68" w:rsidP="00445EA8">
      <w:pPr>
        <w:pStyle w:val="Header"/>
        <w:keepLines/>
      </w:pPr>
    </w:p>
    <w:p w14:paraId="1D98F636" w14:textId="77777777" w:rsidR="007C3C68" w:rsidRDefault="007C3C68" w:rsidP="00445EA8">
      <w:pPr>
        <w:pStyle w:val="Header"/>
        <w:keepLines/>
      </w:pPr>
    </w:p>
    <w:p w14:paraId="4170B619" w14:textId="77777777" w:rsidR="007C3C68" w:rsidRDefault="007C3C68" w:rsidP="00445EA8">
      <w:pPr>
        <w:pStyle w:val="Header"/>
        <w:keepLines/>
      </w:pPr>
    </w:p>
    <w:p w14:paraId="4AF192E5" w14:textId="77777777" w:rsidR="007C3C68" w:rsidRDefault="007C3C68" w:rsidP="00445EA8">
      <w:pPr>
        <w:pStyle w:val="Header"/>
        <w:keepLines/>
      </w:pPr>
    </w:p>
    <w:p w14:paraId="19D767C7" w14:textId="77777777" w:rsidR="007C3C68" w:rsidRDefault="007C3C68" w:rsidP="00445EA8">
      <w:pPr>
        <w:pStyle w:val="Header"/>
        <w:keepLines/>
      </w:pPr>
    </w:p>
    <w:p w14:paraId="7834314E" w14:textId="77777777" w:rsidR="007C3C68" w:rsidRDefault="007C3C68" w:rsidP="00445EA8">
      <w:pPr>
        <w:pStyle w:val="Header"/>
        <w:keepLines/>
      </w:pPr>
    </w:p>
    <w:p w14:paraId="16805BF3" w14:textId="77777777" w:rsidR="007C3C68" w:rsidRDefault="007C3C68" w:rsidP="00445EA8">
      <w:pPr>
        <w:pStyle w:val="Header"/>
        <w:keepLines/>
      </w:pPr>
    </w:p>
    <w:p w14:paraId="1BBB3D77" w14:textId="77777777" w:rsidR="007C3C68" w:rsidRDefault="007C3C68" w:rsidP="00445EA8">
      <w:pPr>
        <w:pStyle w:val="Header"/>
        <w:keepLines/>
      </w:pPr>
    </w:p>
    <w:p w14:paraId="05247FC8" w14:textId="77777777" w:rsidR="007C3C68" w:rsidRDefault="007C3C68" w:rsidP="00445EA8">
      <w:pPr>
        <w:pStyle w:val="Header"/>
        <w:keepLines/>
      </w:pPr>
    </w:p>
    <w:p w14:paraId="08D33C11" w14:textId="77777777" w:rsidR="007C3C68" w:rsidRDefault="007C3C68" w:rsidP="00445EA8">
      <w:pPr>
        <w:pStyle w:val="Header"/>
        <w:keepLines/>
      </w:pPr>
    </w:p>
    <w:p w14:paraId="56DCA699" w14:textId="77777777" w:rsidR="007C3C68" w:rsidRDefault="007C3C68" w:rsidP="00445EA8">
      <w:pPr>
        <w:pStyle w:val="Header"/>
        <w:keepLines/>
      </w:pPr>
    </w:p>
    <w:p w14:paraId="3E43F5F0" w14:textId="77777777" w:rsidR="007C3C68" w:rsidRDefault="007C3C68" w:rsidP="00445EA8">
      <w:pPr>
        <w:pStyle w:val="Header"/>
        <w:keepLines/>
      </w:pPr>
    </w:p>
    <w:p w14:paraId="11F88BA7" w14:textId="77777777" w:rsidR="007C3C68" w:rsidRDefault="007C3C68" w:rsidP="00445EA8">
      <w:pPr>
        <w:pStyle w:val="Header"/>
        <w:keepLines/>
      </w:pPr>
    </w:p>
    <w:p w14:paraId="6393F62D" w14:textId="77777777" w:rsidR="007C3C68" w:rsidRDefault="007C3C68" w:rsidP="00445EA8">
      <w:pPr>
        <w:pStyle w:val="Header"/>
        <w:keepLines/>
      </w:pPr>
    </w:p>
    <w:p w14:paraId="540FED1F" w14:textId="77777777" w:rsidR="007C3C68" w:rsidRDefault="007C3C68" w:rsidP="00445EA8">
      <w:pPr>
        <w:pStyle w:val="Header"/>
        <w:keepLines/>
      </w:pPr>
    </w:p>
    <w:p w14:paraId="1DA07C0D" w14:textId="77777777" w:rsidR="007C3C68" w:rsidRDefault="007C3C68" w:rsidP="00445EA8">
      <w:pPr>
        <w:pStyle w:val="Header"/>
        <w:keepLines/>
      </w:pPr>
    </w:p>
    <w:p w14:paraId="7736DA46" w14:textId="0208909D" w:rsidR="007C3C68" w:rsidRDefault="007C3C68" w:rsidP="00445EA8">
      <w:pPr>
        <w:pStyle w:val="Header"/>
        <w:keepLines/>
      </w:pPr>
      <w:r>
        <w:lastRenderedPageBreak/>
        <w:t xml:space="preserve">Showing button code: </w:t>
      </w:r>
    </w:p>
    <w:p w14:paraId="59F9C57D" w14:textId="768FE080" w:rsidR="007C3C68" w:rsidRDefault="007C3C68" w:rsidP="00445EA8">
      <w:pPr>
        <w:pStyle w:val="Header"/>
        <w:keepLines/>
      </w:pPr>
      <w:r w:rsidRPr="007C3C68">
        <w:drawing>
          <wp:inline distT="0" distB="0" distL="0" distR="0" wp14:anchorId="08A4815E" wp14:editId="1861738B">
            <wp:extent cx="6309360" cy="4367530"/>
            <wp:effectExtent l="0" t="0" r="0" b="0"/>
            <wp:docPr id="7535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1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4242" w14:textId="441DB7BF" w:rsidR="003350D4" w:rsidRDefault="003350D4" w:rsidP="00445EA8">
      <w:pPr>
        <w:pStyle w:val="Header"/>
        <w:keepLines/>
      </w:pPr>
      <w:r w:rsidRPr="003350D4">
        <w:lastRenderedPageBreak/>
        <w:drawing>
          <wp:inline distT="0" distB="0" distL="0" distR="0" wp14:anchorId="431F00D0" wp14:editId="78E68EFB">
            <wp:extent cx="6309360" cy="4263390"/>
            <wp:effectExtent l="0" t="0" r="0" b="3810"/>
            <wp:docPr id="5302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4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75BB" w14:textId="77777777" w:rsidR="002470B2" w:rsidRDefault="002470B2" w:rsidP="00445EA8">
      <w:pPr>
        <w:pStyle w:val="Header"/>
        <w:keepLines/>
      </w:pPr>
    </w:p>
    <w:p w14:paraId="182DAE5C" w14:textId="459A81FD" w:rsidR="002470B2" w:rsidRDefault="002470B2" w:rsidP="00445EA8">
      <w:pPr>
        <w:pStyle w:val="Header"/>
        <w:keepLines/>
      </w:pPr>
      <w:r>
        <w:t xml:space="preserve">Program Running: </w:t>
      </w:r>
    </w:p>
    <w:p w14:paraId="7EDEB77A" w14:textId="11A75A1B" w:rsidR="002470B2" w:rsidRDefault="002470B2" w:rsidP="00445EA8">
      <w:pPr>
        <w:pStyle w:val="Header"/>
        <w:keepLines/>
      </w:pPr>
      <w:r w:rsidRPr="002470B2">
        <w:drawing>
          <wp:inline distT="0" distB="0" distL="0" distR="0" wp14:anchorId="5C388477" wp14:editId="5878740F">
            <wp:extent cx="5875020" cy="3829761"/>
            <wp:effectExtent l="0" t="0" r="0" b="0"/>
            <wp:docPr id="124090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4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6727" cy="38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CFA2" w14:textId="6C347147" w:rsidR="00B63AF6" w:rsidRDefault="00F75100" w:rsidP="00445EA8">
      <w:pPr>
        <w:pStyle w:val="Header"/>
        <w:keepLines/>
      </w:pPr>
      <w:r>
        <w:lastRenderedPageBreak/>
        <w:t>First test data:</w:t>
      </w:r>
    </w:p>
    <w:p w14:paraId="6D1420BB" w14:textId="6CEA09B4" w:rsidR="00F75100" w:rsidRDefault="00F75100" w:rsidP="00445EA8">
      <w:pPr>
        <w:pStyle w:val="Header"/>
        <w:keepLines/>
      </w:pPr>
      <w:r w:rsidRPr="00F75100">
        <w:drawing>
          <wp:inline distT="0" distB="0" distL="0" distR="0" wp14:anchorId="698322A4" wp14:editId="2166BA5C">
            <wp:extent cx="6309360" cy="4138295"/>
            <wp:effectExtent l="0" t="0" r="0" b="0"/>
            <wp:docPr id="13680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62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528B" w14:textId="77777777" w:rsidR="006B2D42" w:rsidRDefault="006B2D42" w:rsidP="00445EA8">
      <w:pPr>
        <w:pStyle w:val="Header"/>
        <w:keepLines/>
      </w:pPr>
    </w:p>
    <w:p w14:paraId="6C12CB5D" w14:textId="416D6EE5" w:rsidR="00A21586" w:rsidRDefault="00A21586" w:rsidP="00445EA8">
      <w:pPr>
        <w:pStyle w:val="Header"/>
        <w:keepLines/>
      </w:pPr>
      <w:r>
        <w:t xml:space="preserve">Screenshot showing check button works: </w:t>
      </w:r>
    </w:p>
    <w:p w14:paraId="487B1B32" w14:textId="654B53D7" w:rsidR="006B2D42" w:rsidRDefault="006B2D42" w:rsidP="00445EA8">
      <w:pPr>
        <w:pStyle w:val="Header"/>
        <w:keepLines/>
      </w:pPr>
      <w:r w:rsidRPr="006B2D42">
        <w:drawing>
          <wp:inline distT="0" distB="0" distL="0" distR="0" wp14:anchorId="15DC4E74" wp14:editId="01C6ED67">
            <wp:extent cx="5524500" cy="3599599"/>
            <wp:effectExtent l="0" t="0" r="0" b="1270"/>
            <wp:docPr id="125256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64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6486" cy="360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88C3" w14:textId="77777777" w:rsidR="00F82A5F" w:rsidRDefault="00F82A5F" w:rsidP="00445EA8">
      <w:pPr>
        <w:pStyle w:val="Header"/>
        <w:keepLines/>
      </w:pPr>
    </w:p>
    <w:p w14:paraId="4E4E7C42" w14:textId="05FB1E2A" w:rsidR="00F82A5F" w:rsidRDefault="00510CAD" w:rsidP="00445EA8">
      <w:pPr>
        <w:pStyle w:val="Header"/>
        <w:keepLines/>
      </w:pPr>
      <w:r>
        <w:lastRenderedPageBreak/>
        <w:t xml:space="preserve">Screenshot for next test data: </w:t>
      </w:r>
    </w:p>
    <w:p w14:paraId="3EF9709A" w14:textId="16C08A1B" w:rsidR="00510CAD" w:rsidRDefault="00510CAD" w:rsidP="00445EA8">
      <w:pPr>
        <w:pStyle w:val="Header"/>
        <w:keepLines/>
      </w:pPr>
      <w:r w:rsidRPr="00510CAD">
        <w:drawing>
          <wp:inline distT="0" distB="0" distL="0" distR="0" wp14:anchorId="737EF8BC" wp14:editId="28363F82">
            <wp:extent cx="6309360" cy="4109720"/>
            <wp:effectExtent l="0" t="0" r="0" b="5080"/>
            <wp:docPr id="195805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55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ED85" w14:textId="77777777" w:rsidR="005F0196" w:rsidRDefault="005F0196" w:rsidP="00445EA8">
      <w:pPr>
        <w:pStyle w:val="Header"/>
        <w:keepLines/>
      </w:pPr>
    </w:p>
    <w:p w14:paraId="01FEA704" w14:textId="342A16C8" w:rsidR="005F0196" w:rsidRDefault="005F0196" w:rsidP="00445EA8">
      <w:pPr>
        <w:pStyle w:val="Header"/>
        <w:keepLines/>
      </w:pPr>
      <w:r>
        <w:t>Next test data:</w:t>
      </w:r>
    </w:p>
    <w:p w14:paraId="4394074C" w14:textId="091A6E5F" w:rsidR="005F0196" w:rsidRDefault="005F0196" w:rsidP="00445EA8">
      <w:pPr>
        <w:pStyle w:val="Header"/>
        <w:keepLines/>
      </w:pPr>
      <w:r w:rsidRPr="005F0196">
        <w:drawing>
          <wp:inline distT="0" distB="0" distL="0" distR="0" wp14:anchorId="5608F665" wp14:editId="1B3F59E2">
            <wp:extent cx="5765367" cy="3802380"/>
            <wp:effectExtent l="0" t="0" r="6985" b="7620"/>
            <wp:docPr id="160560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06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4117" cy="381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3C5B" w14:textId="775E0A09" w:rsidR="00B5254D" w:rsidRDefault="00B5254D" w:rsidP="00445EA8">
      <w:pPr>
        <w:pStyle w:val="Header"/>
        <w:keepLines/>
      </w:pPr>
      <w:r>
        <w:lastRenderedPageBreak/>
        <w:t xml:space="preserve">Output message for 2021: </w:t>
      </w:r>
    </w:p>
    <w:p w14:paraId="2D80DA2B" w14:textId="06A0AAC0" w:rsidR="00B5254D" w:rsidRDefault="00B5254D" w:rsidP="00445EA8">
      <w:pPr>
        <w:pStyle w:val="Header"/>
        <w:keepLines/>
      </w:pPr>
      <w:r w:rsidRPr="00B5254D">
        <w:drawing>
          <wp:inline distT="0" distB="0" distL="0" distR="0" wp14:anchorId="5CC33F58" wp14:editId="26FCC18E">
            <wp:extent cx="6309360" cy="4081780"/>
            <wp:effectExtent l="0" t="0" r="0" b="0"/>
            <wp:docPr id="146420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03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0C73" w14:textId="77777777" w:rsidR="00B220BF" w:rsidRDefault="00B220BF" w:rsidP="00445EA8">
      <w:pPr>
        <w:pStyle w:val="Header"/>
        <w:keepLines/>
      </w:pPr>
    </w:p>
    <w:p w14:paraId="5CD65857" w14:textId="5610F86C" w:rsidR="00B220BF" w:rsidRDefault="00B220BF" w:rsidP="00445EA8">
      <w:pPr>
        <w:pStyle w:val="Header"/>
        <w:keepLines/>
      </w:pPr>
      <w:r>
        <w:t>Next test data:</w:t>
      </w:r>
    </w:p>
    <w:p w14:paraId="650F3693" w14:textId="01F7941B" w:rsidR="00B220BF" w:rsidRDefault="00B220BF" w:rsidP="00445EA8">
      <w:pPr>
        <w:pStyle w:val="Header"/>
        <w:keepLines/>
      </w:pPr>
      <w:r w:rsidRPr="00B220BF">
        <w:drawing>
          <wp:inline distT="0" distB="0" distL="0" distR="0" wp14:anchorId="11F98C5B" wp14:editId="7CA15644">
            <wp:extent cx="5874187" cy="3892476"/>
            <wp:effectExtent l="0" t="0" r="0" b="0"/>
            <wp:docPr id="203706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649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4807" cy="389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DEB3" w14:textId="5C7AB21A" w:rsidR="00F70423" w:rsidRDefault="00F70423" w:rsidP="00445EA8">
      <w:pPr>
        <w:pStyle w:val="Header"/>
        <w:keepLines/>
      </w:pPr>
      <w:r>
        <w:lastRenderedPageBreak/>
        <w:t xml:space="preserve">Output message for -2021: </w:t>
      </w:r>
    </w:p>
    <w:p w14:paraId="6BDF6BD8" w14:textId="11DF8FDF" w:rsidR="00F70423" w:rsidRDefault="009F21E2" w:rsidP="00445EA8">
      <w:pPr>
        <w:pStyle w:val="Header"/>
        <w:keepLines/>
      </w:pPr>
      <w:r w:rsidRPr="009F21E2">
        <w:drawing>
          <wp:inline distT="0" distB="0" distL="0" distR="0" wp14:anchorId="1E325391" wp14:editId="660E3B6D">
            <wp:extent cx="6309360" cy="4200525"/>
            <wp:effectExtent l="0" t="0" r="0" b="9525"/>
            <wp:docPr id="31635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84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FB6F" w14:textId="77777777" w:rsidR="007E327B" w:rsidRDefault="007E327B" w:rsidP="00445EA8">
      <w:pPr>
        <w:pStyle w:val="Header"/>
        <w:keepLines/>
      </w:pPr>
    </w:p>
    <w:p w14:paraId="5A9F7B19" w14:textId="32B99C7E" w:rsidR="007E327B" w:rsidRDefault="007E327B" w:rsidP="00445EA8">
      <w:pPr>
        <w:pStyle w:val="Header"/>
        <w:keepLines/>
      </w:pPr>
      <w:r>
        <w:t xml:space="preserve">Screenshot for all 3 duplicate numbers: </w:t>
      </w:r>
    </w:p>
    <w:p w14:paraId="69B6D654" w14:textId="5F76CF73" w:rsidR="007E327B" w:rsidRDefault="009A20ED" w:rsidP="00445EA8">
      <w:pPr>
        <w:pStyle w:val="Header"/>
        <w:keepLines/>
      </w:pPr>
      <w:r w:rsidRPr="009A20ED">
        <w:drawing>
          <wp:inline distT="0" distB="0" distL="0" distR="0" wp14:anchorId="6C0147F1" wp14:editId="10BBC871">
            <wp:extent cx="5311140" cy="3502808"/>
            <wp:effectExtent l="0" t="0" r="3810" b="2540"/>
            <wp:docPr id="147993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316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7727" cy="350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A10D" w14:textId="77777777" w:rsidR="00B1280A" w:rsidRDefault="00B1280A" w:rsidP="00445EA8">
      <w:pPr>
        <w:pStyle w:val="Header"/>
        <w:keepLines/>
      </w:pPr>
    </w:p>
    <w:p w14:paraId="7AE5271A" w14:textId="77777777" w:rsidR="00B1280A" w:rsidRDefault="00B1280A" w:rsidP="00445EA8">
      <w:pPr>
        <w:pStyle w:val="Header"/>
        <w:keepLines/>
      </w:pPr>
    </w:p>
    <w:p w14:paraId="35A49192" w14:textId="03B54203" w:rsidR="00B1280A" w:rsidRDefault="00B1280A" w:rsidP="00445EA8">
      <w:pPr>
        <w:pStyle w:val="Header"/>
        <w:keepLines/>
      </w:pPr>
      <w:r>
        <w:lastRenderedPageBreak/>
        <w:t xml:space="preserve">Clear: </w:t>
      </w:r>
    </w:p>
    <w:p w14:paraId="597BC4A9" w14:textId="25660D81" w:rsidR="00B1280A" w:rsidRPr="00D81515" w:rsidRDefault="00B1280A" w:rsidP="00445EA8">
      <w:pPr>
        <w:pStyle w:val="Header"/>
        <w:keepLines/>
      </w:pPr>
      <w:r w:rsidRPr="00B1280A">
        <w:drawing>
          <wp:inline distT="0" distB="0" distL="0" distR="0" wp14:anchorId="5720D0A0" wp14:editId="464A2776">
            <wp:extent cx="6309360" cy="4186555"/>
            <wp:effectExtent l="0" t="0" r="0" b="4445"/>
            <wp:docPr id="159801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175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80A" w:rsidRPr="00D81515" w:rsidSect="00F36394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9704A" w14:textId="77777777" w:rsidR="0086705B" w:rsidRDefault="0086705B">
      <w:r>
        <w:separator/>
      </w:r>
    </w:p>
  </w:endnote>
  <w:endnote w:type="continuationSeparator" w:id="0">
    <w:p w14:paraId="555E0004" w14:textId="77777777" w:rsidR="0086705B" w:rsidRDefault="00867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70E64" w14:textId="77777777" w:rsidR="0086705B" w:rsidRDefault="0086705B">
      <w:r>
        <w:separator/>
      </w:r>
    </w:p>
  </w:footnote>
  <w:footnote w:type="continuationSeparator" w:id="0">
    <w:p w14:paraId="4DDB5107" w14:textId="77777777" w:rsidR="0086705B" w:rsidRDefault="00867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32E10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48A9"/>
    <w:rsid w:val="000F6B06"/>
    <w:rsid w:val="0011351B"/>
    <w:rsid w:val="001212C7"/>
    <w:rsid w:val="00132B06"/>
    <w:rsid w:val="00136515"/>
    <w:rsid w:val="00156EB9"/>
    <w:rsid w:val="001637B6"/>
    <w:rsid w:val="001B69B1"/>
    <w:rsid w:val="001C1BB2"/>
    <w:rsid w:val="001D2378"/>
    <w:rsid w:val="001E7D64"/>
    <w:rsid w:val="001F7408"/>
    <w:rsid w:val="002470B2"/>
    <w:rsid w:val="00263D8E"/>
    <w:rsid w:val="00267904"/>
    <w:rsid w:val="002703EE"/>
    <w:rsid w:val="00272DDC"/>
    <w:rsid w:val="00290966"/>
    <w:rsid w:val="00290B40"/>
    <w:rsid w:val="002A0E97"/>
    <w:rsid w:val="002A1695"/>
    <w:rsid w:val="002A7C5E"/>
    <w:rsid w:val="002D7ED5"/>
    <w:rsid w:val="002E4C58"/>
    <w:rsid w:val="002F442D"/>
    <w:rsid w:val="00303FFA"/>
    <w:rsid w:val="00324F8B"/>
    <w:rsid w:val="00333BE8"/>
    <w:rsid w:val="003350D4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584E"/>
    <w:rsid w:val="004169F6"/>
    <w:rsid w:val="0042021F"/>
    <w:rsid w:val="00432E59"/>
    <w:rsid w:val="00433C2B"/>
    <w:rsid w:val="00435BC5"/>
    <w:rsid w:val="00441142"/>
    <w:rsid w:val="00442D16"/>
    <w:rsid w:val="00444FE8"/>
    <w:rsid w:val="004455C4"/>
    <w:rsid w:val="00445EA8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10CAD"/>
    <w:rsid w:val="005304CC"/>
    <w:rsid w:val="00547D8C"/>
    <w:rsid w:val="00552532"/>
    <w:rsid w:val="00554B88"/>
    <w:rsid w:val="005623D4"/>
    <w:rsid w:val="0057098F"/>
    <w:rsid w:val="00575FE8"/>
    <w:rsid w:val="0059173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5F0196"/>
    <w:rsid w:val="00600EC9"/>
    <w:rsid w:val="00605B70"/>
    <w:rsid w:val="00621A78"/>
    <w:rsid w:val="00633839"/>
    <w:rsid w:val="00634A91"/>
    <w:rsid w:val="00651CFC"/>
    <w:rsid w:val="00657A13"/>
    <w:rsid w:val="0069127E"/>
    <w:rsid w:val="006B2D42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C3C68"/>
    <w:rsid w:val="007E327B"/>
    <w:rsid w:val="007E755A"/>
    <w:rsid w:val="007F327C"/>
    <w:rsid w:val="007F5540"/>
    <w:rsid w:val="007F571F"/>
    <w:rsid w:val="007F7687"/>
    <w:rsid w:val="00806989"/>
    <w:rsid w:val="00810278"/>
    <w:rsid w:val="0081337E"/>
    <w:rsid w:val="0082144A"/>
    <w:rsid w:val="008419C2"/>
    <w:rsid w:val="00841FAC"/>
    <w:rsid w:val="00844205"/>
    <w:rsid w:val="00845FFF"/>
    <w:rsid w:val="00854393"/>
    <w:rsid w:val="008557E0"/>
    <w:rsid w:val="008657BF"/>
    <w:rsid w:val="0086705B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4F6B"/>
    <w:rsid w:val="009259D2"/>
    <w:rsid w:val="00927651"/>
    <w:rsid w:val="00936B61"/>
    <w:rsid w:val="00941692"/>
    <w:rsid w:val="00947849"/>
    <w:rsid w:val="009663E6"/>
    <w:rsid w:val="00975A3C"/>
    <w:rsid w:val="009805EA"/>
    <w:rsid w:val="0098061D"/>
    <w:rsid w:val="0098270C"/>
    <w:rsid w:val="009878A7"/>
    <w:rsid w:val="00992B5E"/>
    <w:rsid w:val="009A20ED"/>
    <w:rsid w:val="009A394F"/>
    <w:rsid w:val="009A4353"/>
    <w:rsid w:val="009C12C0"/>
    <w:rsid w:val="009C13AD"/>
    <w:rsid w:val="009C1AFE"/>
    <w:rsid w:val="009C296E"/>
    <w:rsid w:val="009D3A86"/>
    <w:rsid w:val="009E4BA2"/>
    <w:rsid w:val="009E640E"/>
    <w:rsid w:val="009F21E2"/>
    <w:rsid w:val="00A019C4"/>
    <w:rsid w:val="00A056DA"/>
    <w:rsid w:val="00A05F5B"/>
    <w:rsid w:val="00A063B3"/>
    <w:rsid w:val="00A06E59"/>
    <w:rsid w:val="00A17B91"/>
    <w:rsid w:val="00A21586"/>
    <w:rsid w:val="00A239CA"/>
    <w:rsid w:val="00A23E1E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1280A"/>
    <w:rsid w:val="00B21EB5"/>
    <w:rsid w:val="00B220BF"/>
    <w:rsid w:val="00B33CB9"/>
    <w:rsid w:val="00B5254D"/>
    <w:rsid w:val="00B54893"/>
    <w:rsid w:val="00B63AF6"/>
    <w:rsid w:val="00B73AC4"/>
    <w:rsid w:val="00BA4951"/>
    <w:rsid w:val="00BB64C5"/>
    <w:rsid w:val="00BC01C9"/>
    <w:rsid w:val="00BC1A80"/>
    <w:rsid w:val="00BC20A6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D6622"/>
    <w:rsid w:val="00CF6659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715E2"/>
    <w:rsid w:val="00EA5216"/>
    <w:rsid w:val="00EB1261"/>
    <w:rsid w:val="00EB2D1D"/>
    <w:rsid w:val="00EB502E"/>
    <w:rsid w:val="00EC7E8B"/>
    <w:rsid w:val="00ED7652"/>
    <w:rsid w:val="00EF10B1"/>
    <w:rsid w:val="00EF3CD6"/>
    <w:rsid w:val="00EF5976"/>
    <w:rsid w:val="00F20593"/>
    <w:rsid w:val="00F36394"/>
    <w:rsid w:val="00F44EBF"/>
    <w:rsid w:val="00F70423"/>
    <w:rsid w:val="00F75100"/>
    <w:rsid w:val="00F8124B"/>
    <w:rsid w:val="00F81438"/>
    <w:rsid w:val="00F8235B"/>
    <w:rsid w:val="00F82A5F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12</Pages>
  <Words>116</Words>
  <Characters>658</Characters>
  <Application>Microsoft Office Word</Application>
  <DocSecurity>0</DocSecurity>
  <Lines>59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726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2026-02-08T18:07:00Z</dcterms:created>
  <dcterms:modified xsi:type="dcterms:W3CDTF">2026-02-08T18:27:00Z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