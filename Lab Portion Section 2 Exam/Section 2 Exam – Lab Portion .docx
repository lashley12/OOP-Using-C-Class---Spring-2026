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268AEEA4" w:rsidR="00272DDC" w:rsidRPr="006E6826" w:rsidRDefault="009B7D23" w:rsidP="007F5540">
            <w:pPr>
              <w:keepNext/>
              <w:keepLines/>
            </w:pPr>
            <w:r>
              <w:t>March 1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1DA9C12C" w14:textId="77777777" w:rsidR="005C5E2E" w:rsidRDefault="00E73896" w:rsidP="005C5E2E">
      <w:pPr>
        <w:pStyle w:val="Header"/>
        <w:keepLines/>
        <w:jc w:val="center"/>
      </w:pPr>
      <w:r>
        <w:t xml:space="preserve">Section 2 Exam – Lab Portion </w:t>
      </w:r>
    </w:p>
    <w:p w14:paraId="6EC57D79" w14:textId="77777777" w:rsidR="005C5E2E" w:rsidRDefault="005C5E2E" w:rsidP="005C5E2E">
      <w:pPr>
        <w:pStyle w:val="Header"/>
        <w:keepLines/>
        <w:jc w:val="center"/>
      </w:pPr>
    </w:p>
    <w:p w14:paraId="1DD4C7DF" w14:textId="242740BB" w:rsidR="00874B93" w:rsidRDefault="00874B93" w:rsidP="005C5E2E">
      <w:pPr>
        <w:pStyle w:val="Header"/>
        <w:keepLines/>
      </w:pPr>
      <w:r>
        <w:t xml:space="preserve">Screenshot 1 – show 3 images during build: </w:t>
      </w:r>
      <w:r w:rsidR="005C5E2E">
        <w:rPr>
          <w:noProof/>
        </w:rPr>
        <w:drawing>
          <wp:inline distT="0" distB="0" distL="0" distR="0" wp14:anchorId="10EB0ACC" wp14:editId="2409E4D1">
            <wp:extent cx="5829300" cy="1370060"/>
            <wp:effectExtent l="0" t="0" r="0" b="1905"/>
            <wp:docPr id="1052370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08" cy="137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AA04" w14:textId="77777777" w:rsidR="008077D3" w:rsidRDefault="008077D3" w:rsidP="005C5E2E">
      <w:pPr>
        <w:pStyle w:val="Header"/>
        <w:keepLines/>
      </w:pPr>
    </w:p>
    <w:p w14:paraId="41A2445E" w14:textId="5C30E173" w:rsidR="008077D3" w:rsidRDefault="008077D3" w:rsidP="005C5E2E">
      <w:pPr>
        <w:pStyle w:val="Header"/>
        <w:keepLines/>
      </w:pPr>
      <w:r>
        <w:rPr>
          <w:noProof/>
        </w:rPr>
        <w:drawing>
          <wp:inline distT="0" distB="0" distL="0" distR="0" wp14:anchorId="5A45CF18" wp14:editId="5215A59F">
            <wp:extent cx="5622690" cy="3686175"/>
            <wp:effectExtent l="0" t="0" r="0" b="0"/>
            <wp:docPr id="1907136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6" cy="369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08A0" w14:textId="5C8BE763" w:rsidR="00F37885" w:rsidRDefault="00941C47" w:rsidP="00740074">
      <w:pPr>
        <w:pStyle w:val="Header"/>
        <w:keepNext/>
        <w:keepLines/>
        <w:tabs>
          <w:tab w:val="clear" w:pos="4320"/>
          <w:tab w:val="clear" w:pos="8640"/>
        </w:tabs>
        <w:rPr>
          <w:noProof/>
        </w:rPr>
      </w:pPr>
      <w:r w:rsidRPr="00941C47">
        <w:rPr>
          <w:noProof/>
        </w:rPr>
        <w:lastRenderedPageBreak/>
        <w:drawing>
          <wp:inline distT="0" distB="0" distL="0" distR="0" wp14:anchorId="7E38A67D" wp14:editId="7925C5C0">
            <wp:extent cx="5509260" cy="3460476"/>
            <wp:effectExtent l="0" t="0" r="0" b="6985"/>
            <wp:docPr id="419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616" cy="346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AAED" w14:textId="77777777" w:rsidR="005C5E2E" w:rsidRDefault="005C5E2E" w:rsidP="00740074">
      <w:pPr>
        <w:pStyle w:val="Header"/>
        <w:keepNext/>
        <w:keepLines/>
        <w:tabs>
          <w:tab w:val="clear" w:pos="4320"/>
          <w:tab w:val="clear" w:pos="8640"/>
        </w:tabs>
        <w:rPr>
          <w:noProof/>
        </w:rPr>
      </w:pPr>
    </w:p>
    <w:p w14:paraId="7A403FB3" w14:textId="3ABC66B3" w:rsidR="005C5E2E" w:rsidRDefault="005C5E2E" w:rsidP="00740074">
      <w:pPr>
        <w:pStyle w:val="Header"/>
        <w:keepNext/>
        <w:keepLines/>
        <w:tabs>
          <w:tab w:val="clear" w:pos="4320"/>
          <w:tab w:val="clear" w:pos="8640"/>
        </w:tabs>
        <w:rPr>
          <w:noProof/>
        </w:rPr>
      </w:pPr>
    </w:p>
    <w:p w14:paraId="08F0ECAD" w14:textId="5937FE6B" w:rsidR="00E7583F" w:rsidRDefault="00A67A7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2 – show the final build once I’m done: </w:t>
      </w:r>
    </w:p>
    <w:p w14:paraId="24092BC1" w14:textId="77777777" w:rsidR="00A67A7D" w:rsidRDefault="00A67A7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746F077" w14:textId="41DC9D6E" w:rsidR="00F07E33" w:rsidRDefault="00F07E33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07E33">
        <w:drawing>
          <wp:inline distT="0" distB="0" distL="0" distR="0" wp14:anchorId="47905DD3" wp14:editId="72C6DF01">
            <wp:extent cx="6309360" cy="3792220"/>
            <wp:effectExtent l="0" t="0" r="0" b="0"/>
            <wp:docPr id="15845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7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6F39" w14:textId="77777777" w:rsidR="00F07E33" w:rsidRDefault="00F07E3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74BF498" w14:textId="77777777" w:rsidR="00F07E33" w:rsidRDefault="00F07E3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9BE8CDA" w14:textId="77777777" w:rsidR="00F07E33" w:rsidRDefault="00F07E3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9804C10" w14:textId="7AD16BCB" w:rsidR="00F07E33" w:rsidRDefault="00F07E33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3 </w:t>
      </w:r>
      <w:r w:rsidR="00EA30AC">
        <w:t>–</w:t>
      </w:r>
      <w:r>
        <w:t xml:space="preserve"> </w:t>
      </w:r>
      <w:r w:rsidR="00EA30AC">
        <w:t xml:space="preserve">show it running: </w:t>
      </w:r>
    </w:p>
    <w:p w14:paraId="4967F37E" w14:textId="3EE1E0E5" w:rsidR="00EA30AC" w:rsidRDefault="0050205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502059">
        <w:drawing>
          <wp:inline distT="0" distB="0" distL="0" distR="0" wp14:anchorId="7A7D8DE0" wp14:editId="3C533999">
            <wp:extent cx="6309360" cy="3566795"/>
            <wp:effectExtent l="0" t="0" r="0" b="0"/>
            <wp:docPr id="19797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E19" w14:textId="4432D69D" w:rsidR="002B5FAC" w:rsidRDefault="002B5FAC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2B5FAC">
        <w:drawing>
          <wp:inline distT="0" distB="0" distL="0" distR="0" wp14:anchorId="6D601D4C" wp14:editId="252DDD8D">
            <wp:extent cx="6309360" cy="3595370"/>
            <wp:effectExtent l="0" t="0" r="0" b="5080"/>
            <wp:docPr id="9694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9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FC44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BB39E4E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A1D46EF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AF0F7FF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23DB6AE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C831444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F582274" w14:textId="77777777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640A04B" w14:textId="48EFCB1C" w:rsidR="0042717B" w:rsidRDefault="0042717B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4 </w:t>
      </w:r>
      <w:r w:rsidR="00046EB5">
        <w:t>–</w:t>
      </w:r>
      <w:r>
        <w:t xml:space="preserve"> </w:t>
      </w:r>
      <w:r w:rsidR="00046EB5">
        <w:t xml:space="preserve">show 2 shots of modulus button output: </w:t>
      </w:r>
      <w:r w:rsidR="00F95C20">
        <w:t xml:space="preserve">(Yes, I did a slight UI </w:t>
      </w:r>
      <w:r w:rsidR="00B771D7">
        <w:t xml:space="preserve">change after the first several screenshots) </w:t>
      </w:r>
    </w:p>
    <w:p w14:paraId="7BF24ECD" w14:textId="2D4353C6" w:rsidR="00046EB5" w:rsidRDefault="00F95C20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95C20">
        <w:drawing>
          <wp:inline distT="0" distB="0" distL="0" distR="0" wp14:anchorId="0AF19DA3" wp14:editId="09D0D60A">
            <wp:extent cx="5490210" cy="3334131"/>
            <wp:effectExtent l="0" t="0" r="0" b="0"/>
            <wp:docPr id="54530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03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079" cy="33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F67E" w14:textId="77777777" w:rsidR="004D1CC7" w:rsidRDefault="004D1CC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1499D6D" w14:textId="2AD56BBC" w:rsidR="0099463C" w:rsidRDefault="0099463C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99463C">
        <w:drawing>
          <wp:inline distT="0" distB="0" distL="0" distR="0" wp14:anchorId="5892DB52" wp14:editId="23C55B75">
            <wp:extent cx="5975985" cy="3570194"/>
            <wp:effectExtent l="0" t="0" r="5715" b="0"/>
            <wp:docPr id="10934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0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8581" cy="35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86E" w14:textId="77777777" w:rsidR="00E7583F" w:rsidRDefault="00E7583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A7EB8D7" w14:textId="77777777" w:rsidR="00F67F35" w:rsidRDefault="00F67F35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101DCD8" w14:textId="77777777" w:rsidR="00F67F35" w:rsidRDefault="00F67F35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A95EBF7" w14:textId="77777777" w:rsidR="00F67F35" w:rsidRDefault="00F67F35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37F5E87" w14:textId="77777777" w:rsidR="00F67F35" w:rsidRDefault="00F67F35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5336891" w14:textId="77777777" w:rsidR="00F67F35" w:rsidRDefault="00F67F35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0C8F543" w14:textId="6BFD5783" w:rsidR="00F67F35" w:rsidRDefault="00F67F35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Screenshots of Factorial output: </w:t>
      </w:r>
    </w:p>
    <w:p w14:paraId="0A522699" w14:textId="42E82378" w:rsidR="00F67F35" w:rsidRDefault="00B31E13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B31E13">
        <w:drawing>
          <wp:inline distT="0" distB="0" distL="0" distR="0" wp14:anchorId="5EA596B2" wp14:editId="70EC49F2">
            <wp:extent cx="6309360" cy="3552825"/>
            <wp:effectExtent l="0" t="0" r="0" b="9525"/>
            <wp:docPr id="54422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0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E20" w14:textId="77777777" w:rsidR="00B31E13" w:rsidRDefault="00B31E1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0880FC9" w14:textId="6DCD6F51" w:rsidR="00B31E13" w:rsidRDefault="002178CC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2178CC">
        <w:drawing>
          <wp:inline distT="0" distB="0" distL="0" distR="0" wp14:anchorId="7D347B6C" wp14:editId="73F7E5A3">
            <wp:extent cx="6309360" cy="3629660"/>
            <wp:effectExtent l="0" t="0" r="0" b="8890"/>
            <wp:docPr id="11567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8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4368" w14:textId="77777777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5B4AB3B" w14:textId="77777777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AEDAF65" w14:textId="77777777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E87836C" w14:textId="77777777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E618336" w14:textId="77777777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2A2173A" w14:textId="727D5640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Screenshots of Fibonacci outputs: </w:t>
      </w:r>
    </w:p>
    <w:p w14:paraId="5F148964" w14:textId="77777777" w:rsidR="00031327" w:rsidRDefault="0003132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1B93E6F" w14:textId="64708330" w:rsidR="00031327" w:rsidRDefault="00F62078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62078">
        <w:drawing>
          <wp:inline distT="0" distB="0" distL="0" distR="0" wp14:anchorId="4B65A2A7" wp14:editId="0AE0A345">
            <wp:extent cx="6309360" cy="3615690"/>
            <wp:effectExtent l="0" t="0" r="0" b="3810"/>
            <wp:docPr id="80442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6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E844" w14:textId="77777777" w:rsidR="008259AB" w:rsidRDefault="008259AB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94AED37" w14:textId="1579CBF0" w:rsidR="00F37885" w:rsidRPr="00D81515" w:rsidRDefault="008259A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259AB">
        <w:drawing>
          <wp:inline distT="0" distB="0" distL="0" distR="0" wp14:anchorId="4AEBD8A4" wp14:editId="774B5F43">
            <wp:extent cx="6309360" cy="3561080"/>
            <wp:effectExtent l="0" t="0" r="0" b="1270"/>
            <wp:docPr id="6853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885" w:rsidRPr="00D81515" w:rsidSect="00F3639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D616" w14:textId="77777777" w:rsidR="00DE2B42" w:rsidRDefault="00DE2B42">
      <w:r>
        <w:separator/>
      </w:r>
    </w:p>
  </w:endnote>
  <w:endnote w:type="continuationSeparator" w:id="0">
    <w:p w14:paraId="1039A944" w14:textId="77777777" w:rsidR="00DE2B42" w:rsidRDefault="00DE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7B1B" w14:textId="77777777" w:rsidR="00DE2B42" w:rsidRDefault="00DE2B42">
      <w:r>
        <w:separator/>
      </w:r>
    </w:p>
  </w:footnote>
  <w:footnote w:type="continuationSeparator" w:id="0">
    <w:p w14:paraId="50D373E8" w14:textId="77777777" w:rsidR="00DE2B42" w:rsidRDefault="00DE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1327"/>
    <w:rsid w:val="00032E10"/>
    <w:rsid w:val="00046EB5"/>
    <w:rsid w:val="00062362"/>
    <w:rsid w:val="00070419"/>
    <w:rsid w:val="00083BFE"/>
    <w:rsid w:val="000A0C86"/>
    <w:rsid w:val="000A14BA"/>
    <w:rsid w:val="000B3EA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103F"/>
    <w:rsid w:val="001E7AEF"/>
    <w:rsid w:val="001E7D64"/>
    <w:rsid w:val="001F7408"/>
    <w:rsid w:val="002178CC"/>
    <w:rsid w:val="00256695"/>
    <w:rsid w:val="00263D8E"/>
    <w:rsid w:val="00267904"/>
    <w:rsid w:val="002703EE"/>
    <w:rsid w:val="00272DDC"/>
    <w:rsid w:val="00290966"/>
    <w:rsid w:val="00290B40"/>
    <w:rsid w:val="002A0E97"/>
    <w:rsid w:val="002A7C5E"/>
    <w:rsid w:val="002B5FAC"/>
    <w:rsid w:val="002D7ED5"/>
    <w:rsid w:val="002E4C58"/>
    <w:rsid w:val="002F442D"/>
    <w:rsid w:val="00303FFA"/>
    <w:rsid w:val="00324F8B"/>
    <w:rsid w:val="00333BE8"/>
    <w:rsid w:val="00364A68"/>
    <w:rsid w:val="003832C6"/>
    <w:rsid w:val="003A241A"/>
    <w:rsid w:val="003A46F9"/>
    <w:rsid w:val="003D4FAB"/>
    <w:rsid w:val="003D5324"/>
    <w:rsid w:val="003D7049"/>
    <w:rsid w:val="003F5DDE"/>
    <w:rsid w:val="00400738"/>
    <w:rsid w:val="00403DFB"/>
    <w:rsid w:val="00407477"/>
    <w:rsid w:val="0041239F"/>
    <w:rsid w:val="004169F6"/>
    <w:rsid w:val="0042021F"/>
    <w:rsid w:val="0042717B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C5F7D"/>
    <w:rsid w:val="004D1541"/>
    <w:rsid w:val="004D1CC7"/>
    <w:rsid w:val="004E5377"/>
    <w:rsid w:val="00502059"/>
    <w:rsid w:val="00503412"/>
    <w:rsid w:val="005146F8"/>
    <w:rsid w:val="005304CC"/>
    <w:rsid w:val="00551919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5E2E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82B63"/>
    <w:rsid w:val="0069127E"/>
    <w:rsid w:val="006C12D7"/>
    <w:rsid w:val="006C221B"/>
    <w:rsid w:val="006C312A"/>
    <w:rsid w:val="006E198A"/>
    <w:rsid w:val="006E69DA"/>
    <w:rsid w:val="00733FE2"/>
    <w:rsid w:val="00736FE4"/>
    <w:rsid w:val="00740074"/>
    <w:rsid w:val="00745367"/>
    <w:rsid w:val="00751663"/>
    <w:rsid w:val="00754238"/>
    <w:rsid w:val="00755C94"/>
    <w:rsid w:val="00780C6E"/>
    <w:rsid w:val="00795FCA"/>
    <w:rsid w:val="007A68B4"/>
    <w:rsid w:val="007D071D"/>
    <w:rsid w:val="007E755A"/>
    <w:rsid w:val="007F0BD7"/>
    <w:rsid w:val="007F327C"/>
    <w:rsid w:val="007F5540"/>
    <w:rsid w:val="007F571F"/>
    <w:rsid w:val="007F7687"/>
    <w:rsid w:val="00806989"/>
    <w:rsid w:val="008077D3"/>
    <w:rsid w:val="00810278"/>
    <w:rsid w:val="0081337E"/>
    <w:rsid w:val="0082144A"/>
    <w:rsid w:val="008259AB"/>
    <w:rsid w:val="008419C2"/>
    <w:rsid w:val="00841FAC"/>
    <w:rsid w:val="008438B5"/>
    <w:rsid w:val="00844205"/>
    <w:rsid w:val="00845FFF"/>
    <w:rsid w:val="00854393"/>
    <w:rsid w:val="008557E0"/>
    <w:rsid w:val="008657BF"/>
    <w:rsid w:val="0086705B"/>
    <w:rsid w:val="00867BAE"/>
    <w:rsid w:val="00874B93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0CC3"/>
    <w:rsid w:val="009259D2"/>
    <w:rsid w:val="00927651"/>
    <w:rsid w:val="009331BD"/>
    <w:rsid w:val="00941692"/>
    <w:rsid w:val="00941C47"/>
    <w:rsid w:val="00947849"/>
    <w:rsid w:val="009663E6"/>
    <w:rsid w:val="009805EA"/>
    <w:rsid w:val="0098061D"/>
    <w:rsid w:val="0098270C"/>
    <w:rsid w:val="009878A7"/>
    <w:rsid w:val="00992B5E"/>
    <w:rsid w:val="0099463C"/>
    <w:rsid w:val="009A394F"/>
    <w:rsid w:val="009A4353"/>
    <w:rsid w:val="009B7D2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67A7D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1E13"/>
    <w:rsid w:val="00B33CB9"/>
    <w:rsid w:val="00B54893"/>
    <w:rsid w:val="00B73AC4"/>
    <w:rsid w:val="00B771D7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54FAA"/>
    <w:rsid w:val="00C60E53"/>
    <w:rsid w:val="00C613F8"/>
    <w:rsid w:val="00C70F72"/>
    <w:rsid w:val="00C7429A"/>
    <w:rsid w:val="00C76CE4"/>
    <w:rsid w:val="00C82862"/>
    <w:rsid w:val="00C83C9E"/>
    <w:rsid w:val="00CA5526"/>
    <w:rsid w:val="00CD66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DE2B42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715E2"/>
    <w:rsid w:val="00E73896"/>
    <w:rsid w:val="00E7583F"/>
    <w:rsid w:val="00EA30AC"/>
    <w:rsid w:val="00EA5216"/>
    <w:rsid w:val="00EB1261"/>
    <w:rsid w:val="00EB2D1D"/>
    <w:rsid w:val="00EB502E"/>
    <w:rsid w:val="00EC7E8B"/>
    <w:rsid w:val="00ED7652"/>
    <w:rsid w:val="00EF3CD6"/>
    <w:rsid w:val="00EF5976"/>
    <w:rsid w:val="00F07E33"/>
    <w:rsid w:val="00F20593"/>
    <w:rsid w:val="00F36394"/>
    <w:rsid w:val="00F37885"/>
    <w:rsid w:val="00F44EBF"/>
    <w:rsid w:val="00F62078"/>
    <w:rsid w:val="00F67F35"/>
    <w:rsid w:val="00F8124B"/>
    <w:rsid w:val="00F81438"/>
    <w:rsid w:val="00F8235B"/>
    <w:rsid w:val="00F86838"/>
    <w:rsid w:val="00F95C20"/>
    <w:rsid w:val="00FA5148"/>
    <w:rsid w:val="00FB2540"/>
    <w:rsid w:val="00FB5089"/>
    <w:rsid w:val="00FB5D7D"/>
    <w:rsid w:val="00FC441F"/>
    <w:rsid w:val="00FE3226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6</Pages>
  <Words>95</Words>
  <Characters>523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580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2026-02-26T20:20:00Z</dcterms:created>
  <dcterms:modified xsi:type="dcterms:W3CDTF">2026-02-26T21:13:00Z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