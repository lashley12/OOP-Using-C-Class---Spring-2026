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24F84505" w:rsidR="00272DDC" w:rsidRPr="006E6826" w:rsidRDefault="009B7D23" w:rsidP="007F5540">
            <w:pPr>
              <w:keepNext/>
              <w:keepLines/>
            </w:pPr>
            <w:r>
              <w:t xml:space="preserve">March </w:t>
            </w:r>
            <w:r w:rsidR="007F02AD">
              <w:t>4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46F399AD" w14:textId="77777777" w:rsidR="007866A6" w:rsidRDefault="004A7AC4" w:rsidP="007866A6">
      <w:pPr>
        <w:pStyle w:val="Header"/>
        <w:keepLines/>
        <w:jc w:val="center"/>
      </w:pPr>
      <w:r>
        <w:t>Week 8 – Programming Lab</w:t>
      </w:r>
    </w:p>
    <w:p w14:paraId="6F2C7159" w14:textId="77777777" w:rsidR="007866A6" w:rsidRDefault="007866A6" w:rsidP="007866A6">
      <w:pPr>
        <w:pStyle w:val="Header"/>
        <w:keepLines/>
        <w:jc w:val="center"/>
      </w:pPr>
    </w:p>
    <w:p w14:paraId="57B1979D" w14:textId="0D9D7FE2" w:rsidR="008A7881" w:rsidRDefault="008A7881" w:rsidP="008A7881">
      <w:pPr>
        <w:pStyle w:val="Header"/>
        <w:keepLines/>
      </w:pPr>
      <w:r>
        <w:t xml:space="preserve">Screenshot 1: </w:t>
      </w:r>
    </w:p>
    <w:p w14:paraId="5810DCBB" w14:textId="659BCDA4" w:rsidR="00D76BB4" w:rsidRDefault="007866A6" w:rsidP="007866A6">
      <w:pPr>
        <w:pStyle w:val="Header"/>
        <w:keepLines/>
      </w:pPr>
      <w:r>
        <w:rPr>
          <w:noProof/>
        </w:rPr>
        <w:drawing>
          <wp:inline distT="0" distB="0" distL="0" distR="0" wp14:anchorId="4C0B1444" wp14:editId="6AA18D90">
            <wp:extent cx="4869711" cy="3136939"/>
            <wp:effectExtent l="0" t="0" r="7620" b="6350"/>
            <wp:docPr id="6441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478" cy="314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461B" w14:textId="77777777" w:rsidR="0052162E" w:rsidRDefault="0052162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3899AA1C" w:rsidR="007F3855" w:rsidRDefault="007866A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7866A6">
        <w:drawing>
          <wp:inline distT="0" distB="0" distL="0" distR="0" wp14:anchorId="0361CBB5" wp14:editId="2024F185">
            <wp:extent cx="4703401" cy="2914537"/>
            <wp:effectExtent l="0" t="0" r="2540" b="635"/>
            <wp:docPr id="1013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213" cy="291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D114" w14:textId="77777777" w:rsidR="007F3855" w:rsidRDefault="007F3855">
      <w:r>
        <w:br w:type="page"/>
      </w:r>
    </w:p>
    <w:p w14:paraId="5DC70F0F" w14:textId="18D3343E" w:rsidR="00D76BB4" w:rsidRDefault="007F3855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Screenshot 2:</w:t>
      </w:r>
    </w:p>
    <w:p w14:paraId="6FDE6A2D" w14:textId="3FEB901B" w:rsidR="007F3855" w:rsidRDefault="003F75A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3F75AA">
        <w:drawing>
          <wp:inline distT="0" distB="0" distL="0" distR="0" wp14:anchorId="4B043D24" wp14:editId="3AB41438">
            <wp:extent cx="6309360" cy="3686810"/>
            <wp:effectExtent l="0" t="0" r="0" b="8890"/>
            <wp:docPr id="16144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98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1CD2" w14:textId="77777777" w:rsidR="001E7E3D" w:rsidRDefault="001E7E3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A88F4B6" w14:textId="3F0552D4" w:rsidR="00AF1F0D" w:rsidRDefault="001E7E3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3: </w:t>
      </w:r>
      <w:r w:rsidR="00AF1F0D">
        <w:t xml:space="preserve">array of 9 numbers: </w:t>
      </w:r>
    </w:p>
    <w:p w14:paraId="30FFF629" w14:textId="213E9152" w:rsidR="00AF1F0D" w:rsidRDefault="0001653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16536">
        <w:drawing>
          <wp:inline distT="0" distB="0" distL="0" distR="0" wp14:anchorId="7859C4DC" wp14:editId="08BB9DF3">
            <wp:extent cx="6309360" cy="3496310"/>
            <wp:effectExtent l="0" t="0" r="0" b="8890"/>
            <wp:docPr id="5772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3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356A" w14:textId="77777777" w:rsidR="00B444DE" w:rsidRDefault="00B444D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7E9D906" w14:textId="77777777" w:rsidR="00B444DE" w:rsidRDefault="00B444D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A5749C4" w14:textId="77777777" w:rsidR="00B444DE" w:rsidRDefault="00B444D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625B3AB" w14:textId="77777777" w:rsidR="00B444DE" w:rsidRDefault="00B444D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DD4D4BF" w14:textId="02DA4CBE" w:rsidR="00B444DE" w:rsidRDefault="00B444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4 error message from word: </w:t>
      </w:r>
    </w:p>
    <w:p w14:paraId="33A56B14" w14:textId="33F1C1AE" w:rsidR="00B444DE" w:rsidRDefault="0023737F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FFAFD" wp14:editId="3ACD7827">
                <wp:simplePos x="0" y="0"/>
                <wp:positionH relativeFrom="column">
                  <wp:posOffset>3648888</wp:posOffset>
                </wp:positionH>
                <wp:positionV relativeFrom="paragraph">
                  <wp:posOffset>464333</wp:posOffset>
                </wp:positionV>
                <wp:extent cx="1871330" cy="329610"/>
                <wp:effectExtent l="0" t="0" r="15240" b="13335"/>
                <wp:wrapNone/>
                <wp:docPr id="7749550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EB09B" w14:textId="01037851" w:rsidR="0023737F" w:rsidRDefault="0023737F">
                            <w:r>
                              <w:t>I entered Hello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FFA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3pt;margin-top:36.55pt;width:147.35pt;height:25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" fillcolor="white [3201]" strokeweight=".5pt">
                <v:textbox>
                  <w:txbxContent>
                    <w:p w14:paraId="6EDEB09B" w14:textId="01037851" w:rsidR="0023737F" w:rsidRDefault="0023737F">
                      <w:r>
                        <w:t>I entered Hello</w:t>
                      </w:r>
                    </w:p>
                  </w:txbxContent>
                </v:textbox>
              </v:shape>
            </w:pict>
          </mc:Fallback>
        </mc:AlternateContent>
      </w:r>
      <w:r w:rsidR="00730498" w:rsidRPr="00730498">
        <w:drawing>
          <wp:inline distT="0" distB="0" distL="0" distR="0" wp14:anchorId="3152D47D" wp14:editId="4381B0D2">
            <wp:extent cx="6309360" cy="3317875"/>
            <wp:effectExtent l="0" t="0" r="0" b="0"/>
            <wp:docPr id="18001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9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7A17" w14:textId="77777777" w:rsidR="00E8224C" w:rsidRDefault="00E822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E28CAB6" w14:textId="77777777" w:rsidR="00E8224C" w:rsidRDefault="00E822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768A67B" w14:textId="77777777" w:rsidR="003C2A02" w:rsidRDefault="003C2A0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B251EFA" w14:textId="7E9E1E86" w:rsidR="003C2A02" w:rsidRDefault="003C2A0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5 error message when decimal input: </w:t>
      </w:r>
    </w:p>
    <w:p w14:paraId="68DAF1CF" w14:textId="278643AC" w:rsidR="003C2A02" w:rsidRDefault="0023737F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EE3FD" wp14:editId="5B4A224F">
                <wp:simplePos x="0" y="0"/>
                <wp:positionH relativeFrom="column">
                  <wp:posOffset>3691402</wp:posOffset>
                </wp:positionH>
                <wp:positionV relativeFrom="paragraph">
                  <wp:posOffset>326390</wp:posOffset>
                </wp:positionV>
                <wp:extent cx="1871330" cy="329610"/>
                <wp:effectExtent l="0" t="0" r="15240" b="13335"/>
                <wp:wrapNone/>
                <wp:docPr id="3937086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D8BD9" w14:textId="19C74795" w:rsidR="0023737F" w:rsidRDefault="0023737F" w:rsidP="0023737F">
                            <w:r>
                              <w:t xml:space="preserve">I entered </w:t>
                            </w:r>
                            <w:r>
                              <w:t>10.12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EE3FD" id="_x0000_s1027" type="#_x0000_t202" style="position:absolute;margin-left:290.65pt;margin-top:25.7pt;width:147.35pt;height:25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" fillcolor="white [3201]" strokeweight=".5pt">
                <v:textbox>
                  <w:txbxContent>
                    <w:p w14:paraId="462D8BD9" w14:textId="19C74795" w:rsidR="0023737F" w:rsidRDefault="0023737F" w:rsidP="0023737F">
                      <w:r>
                        <w:t xml:space="preserve">I entered </w:t>
                      </w:r>
                      <w:r>
                        <w:t>10.12</w:t>
                      </w:r>
                    </w:p>
                  </w:txbxContent>
                </v:textbox>
              </v:shape>
            </w:pict>
          </mc:Fallback>
        </mc:AlternateContent>
      </w:r>
      <w:r w:rsidR="00D7472C" w:rsidRPr="00D7472C">
        <w:drawing>
          <wp:inline distT="0" distB="0" distL="0" distR="0" wp14:anchorId="16F84E8F" wp14:editId="6FF1C601">
            <wp:extent cx="6309360" cy="3016885"/>
            <wp:effectExtent l="0" t="0" r="0" b="0"/>
            <wp:docPr id="28737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5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EFA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33198AB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F1FE30A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7F7C5F6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0163251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6F41CB5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DC65DEB" w14:textId="77777777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7253C83" w14:textId="516B6291" w:rsidR="00840FF2" w:rsidRDefault="00840FF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6 error message when number is too small: </w:t>
      </w:r>
      <w:r w:rsidR="00267B5B">
        <w:t xml:space="preserve">(-2000 entered) </w:t>
      </w:r>
    </w:p>
    <w:p w14:paraId="6468CF3A" w14:textId="0A17795B" w:rsidR="00840FF2" w:rsidRDefault="00267B5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267B5B">
        <w:drawing>
          <wp:inline distT="0" distB="0" distL="0" distR="0" wp14:anchorId="4197423E" wp14:editId="407B1670">
            <wp:extent cx="6309360" cy="3139440"/>
            <wp:effectExtent l="0" t="0" r="0" b="3810"/>
            <wp:docPr id="20229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81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359A" w14:textId="77777777" w:rsidR="000A0CE2" w:rsidRDefault="000A0CE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65F14C" w14:textId="77777777" w:rsidR="000A0CE2" w:rsidRDefault="000A0CE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4C67CE7" w14:textId="158846DE" w:rsidR="000A0CE2" w:rsidRDefault="000A0CE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7 error when number is too big: (I put in 60,000) </w:t>
      </w:r>
    </w:p>
    <w:p w14:paraId="14DCC573" w14:textId="0BF136B7" w:rsidR="000A0CE2" w:rsidRDefault="000A0CE2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A0CE2">
        <w:drawing>
          <wp:inline distT="0" distB="0" distL="0" distR="0" wp14:anchorId="3FCCBA49" wp14:editId="3F5DCE5A">
            <wp:extent cx="6309360" cy="3048000"/>
            <wp:effectExtent l="0" t="0" r="0" b="0"/>
            <wp:docPr id="19541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5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6B81" w14:textId="77777777" w:rsidR="007F3855" w:rsidRPr="00D81515" w:rsidRDefault="007F3855" w:rsidP="00740074">
      <w:pPr>
        <w:pStyle w:val="Header"/>
        <w:keepNext/>
        <w:keepLines/>
        <w:tabs>
          <w:tab w:val="clear" w:pos="4320"/>
          <w:tab w:val="clear" w:pos="8640"/>
        </w:tabs>
      </w:pPr>
    </w:p>
    <w:sectPr w:rsidR="007F3855" w:rsidRPr="00D81515" w:rsidSect="00F3639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8FA6" w14:textId="77777777" w:rsidR="002C1C48" w:rsidRDefault="002C1C48">
      <w:r>
        <w:separator/>
      </w:r>
    </w:p>
  </w:endnote>
  <w:endnote w:type="continuationSeparator" w:id="0">
    <w:p w14:paraId="4137C406" w14:textId="77777777" w:rsidR="002C1C48" w:rsidRDefault="002C1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16AC" w14:textId="77777777" w:rsidR="002C1C48" w:rsidRDefault="002C1C48">
      <w:r>
        <w:separator/>
      </w:r>
    </w:p>
  </w:footnote>
  <w:footnote w:type="continuationSeparator" w:id="0">
    <w:p w14:paraId="6FF56247" w14:textId="77777777" w:rsidR="002C1C48" w:rsidRDefault="002C1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16536"/>
    <w:rsid w:val="000234D2"/>
    <w:rsid w:val="00032E10"/>
    <w:rsid w:val="00062362"/>
    <w:rsid w:val="00070419"/>
    <w:rsid w:val="00083BFE"/>
    <w:rsid w:val="000A0C86"/>
    <w:rsid w:val="000A0CE2"/>
    <w:rsid w:val="000A14BA"/>
    <w:rsid w:val="000B3EA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E7E3D"/>
    <w:rsid w:val="001F7408"/>
    <w:rsid w:val="0023737F"/>
    <w:rsid w:val="0025310E"/>
    <w:rsid w:val="00263D8E"/>
    <w:rsid w:val="00267904"/>
    <w:rsid w:val="00267B5B"/>
    <w:rsid w:val="002703EE"/>
    <w:rsid w:val="00272DDC"/>
    <w:rsid w:val="00290966"/>
    <w:rsid w:val="00290B40"/>
    <w:rsid w:val="002A0E97"/>
    <w:rsid w:val="002A7C5E"/>
    <w:rsid w:val="002C1C48"/>
    <w:rsid w:val="002D7ED5"/>
    <w:rsid w:val="002E4C58"/>
    <w:rsid w:val="002F442D"/>
    <w:rsid w:val="00303FFA"/>
    <w:rsid w:val="00324F8B"/>
    <w:rsid w:val="00332CC0"/>
    <w:rsid w:val="00333BE8"/>
    <w:rsid w:val="00364A68"/>
    <w:rsid w:val="003832C6"/>
    <w:rsid w:val="003A241A"/>
    <w:rsid w:val="003A46F9"/>
    <w:rsid w:val="003C2A02"/>
    <w:rsid w:val="003D4FAB"/>
    <w:rsid w:val="003D5324"/>
    <w:rsid w:val="003D7049"/>
    <w:rsid w:val="003F5DDE"/>
    <w:rsid w:val="003F75AA"/>
    <w:rsid w:val="00400738"/>
    <w:rsid w:val="00403DFB"/>
    <w:rsid w:val="00407477"/>
    <w:rsid w:val="0041239F"/>
    <w:rsid w:val="004169F6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A7AC4"/>
    <w:rsid w:val="004C1E16"/>
    <w:rsid w:val="004C5F7D"/>
    <w:rsid w:val="004D1541"/>
    <w:rsid w:val="004E5377"/>
    <w:rsid w:val="00503412"/>
    <w:rsid w:val="0052162E"/>
    <w:rsid w:val="005304CC"/>
    <w:rsid w:val="00551919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82B63"/>
    <w:rsid w:val="0069127E"/>
    <w:rsid w:val="006C12D7"/>
    <w:rsid w:val="006C221B"/>
    <w:rsid w:val="006C312A"/>
    <w:rsid w:val="006E198A"/>
    <w:rsid w:val="006E69DA"/>
    <w:rsid w:val="00730498"/>
    <w:rsid w:val="00733FE2"/>
    <w:rsid w:val="00736FE4"/>
    <w:rsid w:val="00740074"/>
    <w:rsid w:val="00745367"/>
    <w:rsid w:val="00751663"/>
    <w:rsid w:val="00754238"/>
    <w:rsid w:val="00755C94"/>
    <w:rsid w:val="00780C6E"/>
    <w:rsid w:val="007866A6"/>
    <w:rsid w:val="00795FCA"/>
    <w:rsid w:val="007A68B4"/>
    <w:rsid w:val="007D071D"/>
    <w:rsid w:val="007E755A"/>
    <w:rsid w:val="007F02AD"/>
    <w:rsid w:val="007F327C"/>
    <w:rsid w:val="007F3855"/>
    <w:rsid w:val="007F5540"/>
    <w:rsid w:val="007F571F"/>
    <w:rsid w:val="007F7687"/>
    <w:rsid w:val="00806989"/>
    <w:rsid w:val="00810278"/>
    <w:rsid w:val="0081337E"/>
    <w:rsid w:val="0082144A"/>
    <w:rsid w:val="00840FF2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A7881"/>
    <w:rsid w:val="008B20B2"/>
    <w:rsid w:val="008B2B93"/>
    <w:rsid w:val="008E3E02"/>
    <w:rsid w:val="008E4AF8"/>
    <w:rsid w:val="008E79B1"/>
    <w:rsid w:val="008F3AAC"/>
    <w:rsid w:val="00920CC3"/>
    <w:rsid w:val="009259D2"/>
    <w:rsid w:val="00927651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B7D2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1F0D"/>
    <w:rsid w:val="00AF4726"/>
    <w:rsid w:val="00AF5CD8"/>
    <w:rsid w:val="00B06F45"/>
    <w:rsid w:val="00B079BF"/>
    <w:rsid w:val="00B21EB5"/>
    <w:rsid w:val="00B33CB9"/>
    <w:rsid w:val="00B444DE"/>
    <w:rsid w:val="00B54893"/>
    <w:rsid w:val="00B73AC4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D6622"/>
    <w:rsid w:val="00D068CB"/>
    <w:rsid w:val="00D1105E"/>
    <w:rsid w:val="00D33187"/>
    <w:rsid w:val="00D47651"/>
    <w:rsid w:val="00D548CC"/>
    <w:rsid w:val="00D62027"/>
    <w:rsid w:val="00D71E52"/>
    <w:rsid w:val="00D72586"/>
    <w:rsid w:val="00D7472C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1004"/>
    <w:rsid w:val="00E46979"/>
    <w:rsid w:val="00E56A1E"/>
    <w:rsid w:val="00E659E8"/>
    <w:rsid w:val="00E6784F"/>
    <w:rsid w:val="00E715E2"/>
    <w:rsid w:val="00E73896"/>
    <w:rsid w:val="00E8224C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42F8"/>
    <w:rsid w:val="00FA5148"/>
    <w:rsid w:val="00FB2540"/>
    <w:rsid w:val="00FB5089"/>
    <w:rsid w:val="00FB5D7D"/>
    <w:rsid w:val="00FC441F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4</Pages>
  <Words>88</Words>
  <Characters>474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553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2026-03-02T16:46:00Z</dcterms:created>
  <dcterms:modified xsi:type="dcterms:W3CDTF">2026-03-02T17:32:00Z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